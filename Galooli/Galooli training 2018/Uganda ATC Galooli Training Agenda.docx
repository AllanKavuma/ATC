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margin" w:tblpY="1322"/>
        <w:tblW w:w="10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335"/>
      </w:tblGrid>
      <w:tr w:rsidR="00533422" w:rsidRPr="006125A8" w:rsidTr="00533422">
        <w:trPr>
          <w:cantSplit/>
          <w:trHeight w:hRule="exact" w:val="4790"/>
        </w:trPr>
        <w:tc>
          <w:tcPr>
            <w:tcW w:w="10335" w:type="dxa"/>
          </w:tcPr>
          <w:p w:rsidR="00533422" w:rsidRPr="006125A8" w:rsidRDefault="00E8446C" w:rsidP="00EA1B32">
            <w:pPr>
              <w:pStyle w:val="GalooliTitle"/>
            </w:pPr>
            <w:r>
              <w:rPr>
                <w:lang w:bidi="he-IL"/>
              </w:rPr>
              <w:t xml:space="preserve">Galooli </w:t>
            </w:r>
            <w:r w:rsidR="006E285F">
              <w:rPr>
                <w:lang w:bidi="he-IL"/>
              </w:rPr>
              <w:t xml:space="preserve">Telecom </w:t>
            </w:r>
            <w:r>
              <w:rPr>
                <w:lang w:bidi="he-IL"/>
              </w:rPr>
              <w:t>Training</w:t>
            </w:r>
            <w:r w:rsidR="00D146CB">
              <w:rPr>
                <w:lang w:bidi="he-IL"/>
              </w:rPr>
              <w:t xml:space="preserve"> for </w:t>
            </w:r>
            <w:r w:rsidR="006E285F">
              <w:rPr>
                <w:lang w:bidi="he-IL"/>
              </w:rPr>
              <w:t>ATC Uganda</w:t>
            </w:r>
          </w:p>
          <w:p w:rsidR="00533422" w:rsidRPr="006125A8" w:rsidRDefault="00533422" w:rsidP="00533422">
            <w:pPr>
              <w:rPr>
                <w:rFonts w:asciiTheme="minorHAnsi" w:hAnsiTheme="minorHAnsi" w:cstheme="minorHAnsi"/>
                <w:sz w:val="48"/>
                <w:szCs w:val="48"/>
              </w:rPr>
            </w:pPr>
          </w:p>
          <w:p w:rsidR="00533422" w:rsidRPr="006125A8" w:rsidRDefault="00533422" w:rsidP="00533422">
            <w:pPr>
              <w:rPr>
                <w:rFonts w:asciiTheme="minorHAnsi" w:hAnsiTheme="minorHAnsi" w:cstheme="minorHAnsi"/>
                <w:sz w:val="48"/>
                <w:szCs w:val="48"/>
              </w:rPr>
            </w:pPr>
          </w:p>
          <w:p w:rsidR="00533422" w:rsidRPr="006125A8" w:rsidRDefault="00533422" w:rsidP="00533422">
            <w:pPr>
              <w:tabs>
                <w:tab w:val="left" w:pos="1215"/>
              </w:tabs>
              <w:rPr>
                <w:rFonts w:asciiTheme="minorHAnsi" w:hAnsiTheme="minorHAnsi" w:cstheme="minorHAnsi"/>
                <w:sz w:val="52"/>
                <w:szCs w:val="52"/>
              </w:rPr>
            </w:pPr>
            <w:r w:rsidRPr="006125A8">
              <w:rPr>
                <w:rFonts w:asciiTheme="minorHAnsi" w:hAnsiTheme="minorHAnsi" w:cstheme="minorHAnsi"/>
                <w:sz w:val="52"/>
                <w:szCs w:val="52"/>
              </w:rPr>
              <w:tab/>
            </w:r>
            <w:r w:rsidRPr="006125A8">
              <w:rPr>
                <w:rFonts w:asciiTheme="minorHAnsi" w:hAnsiTheme="minorHAnsi" w:cstheme="minorHAnsi"/>
                <w:noProof/>
                <w:color w:val="000080"/>
                <w:sz w:val="52"/>
                <w:szCs w:val="52"/>
                <w:lang w:val="en-US" w:bidi="he-IL"/>
              </w:rPr>
              <w:drawing>
                <wp:inline distT="0" distB="0" distL="0" distR="0" wp14:anchorId="17E03765" wp14:editId="0FB9E6D3">
                  <wp:extent cx="2553195" cy="1113193"/>
                  <wp:effectExtent l="0" t="0" r="0" b="0"/>
                  <wp:docPr id="7" name="Picture 7" descr="C:\Users\ronen\Documents\Galooli\Design\BusinessCards\Logo_GalooliGroup_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nen\Documents\Galooli\Design\BusinessCards\Logo_GalooliGroup_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460" cy="1113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306C" w:rsidRPr="006125A8" w:rsidRDefault="00EC306C" w:rsidP="00490A4C">
      <w:pPr>
        <w:pStyle w:val="GalooliNormal"/>
        <w:sectPr w:rsidR="00EC306C" w:rsidRPr="006125A8" w:rsidSect="00291666">
          <w:footerReference w:type="default" r:id="rId12"/>
          <w:headerReference w:type="first" r:id="rId13"/>
          <w:footerReference w:type="first" r:id="rId14"/>
          <w:pgSz w:w="11907" w:h="16840" w:code="9"/>
          <w:pgMar w:top="2608" w:right="567" w:bottom="1985" w:left="737" w:header="567" w:footer="1077" w:gutter="0"/>
          <w:cols w:space="170"/>
          <w:titlePg/>
          <w:docGrid w:linePitch="360"/>
        </w:sectPr>
      </w:pPr>
    </w:p>
    <w:p w:rsidR="00533422" w:rsidRPr="006125A8" w:rsidRDefault="00533422" w:rsidP="00533422">
      <w:pPr>
        <w:keepNext/>
        <w:spacing w:before="240" w:after="60" w:line="240" w:lineRule="auto"/>
        <w:ind w:left="0"/>
        <w:outlineLvl w:val="1"/>
        <w:rPr>
          <w:rFonts w:asciiTheme="minorHAnsi" w:eastAsiaTheme="majorEastAsia" w:hAnsiTheme="minorHAnsi" w:cstheme="minorHAnsi"/>
          <w:b/>
          <w:bCs/>
          <w:color w:val="984806" w:themeColor="accent6" w:themeShade="80"/>
          <w:sz w:val="22"/>
        </w:rPr>
      </w:pPr>
      <w:r w:rsidRPr="006125A8">
        <w:rPr>
          <w:rFonts w:asciiTheme="minorHAnsi" w:eastAsiaTheme="majorEastAsia" w:hAnsiTheme="minorHAnsi" w:cstheme="minorHAnsi"/>
          <w:b/>
          <w:bCs/>
          <w:color w:val="984806" w:themeColor="accent6" w:themeShade="80"/>
          <w:sz w:val="22"/>
        </w:rPr>
        <w:lastRenderedPageBreak/>
        <w:t>Course overview</w:t>
      </w:r>
    </w:p>
    <w:p w:rsidR="00DB3600" w:rsidRPr="00DB3600" w:rsidRDefault="00DB3600" w:rsidP="00DB3600">
      <w:pPr>
        <w:tabs>
          <w:tab w:val="right" w:pos="7229"/>
        </w:tabs>
        <w:spacing w:before="40" w:after="120"/>
        <w:ind w:left="0"/>
        <w:rPr>
          <w:rFonts w:asciiTheme="minorHAnsi" w:eastAsia="Times New Roman" w:hAnsiTheme="minorHAnsi" w:cstheme="minorHAnsi"/>
          <w:sz w:val="22"/>
          <w:lang w:val="en-US"/>
        </w:rPr>
      </w:pP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The training curriculum is aimed at qualifying ATC Uganda Regional </w:t>
      </w:r>
      <w:r>
        <w:rPr>
          <w:rFonts w:asciiTheme="minorHAnsi" w:eastAsia="Times New Roman" w:hAnsiTheme="minorHAnsi" w:cstheme="minorHAnsi"/>
          <w:sz w:val="22"/>
          <w:lang w:val="en-US"/>
        </w:rPr>
        <w:t>t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echnical </w:t>
      </w:r>
      <w:r>
        <w:rPr>
          <w:rFonts w:asciiTheme="minorHAnsi" w:eastAsia="Times New Roman" w:hAnsiTheme="minorHAnsi" w:cstheme="minorHAnsi"/>
          <w:sz w:val="22"/>
          <w:lang w:val="en-US"/>
        </w:rPr>
        <w:t>s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upervisors, </w:t>
      </w:r>
      <w:r>
        <w:rPr>
          <w:rFonts w:asciiTheme="minorHAnsi" w:eastAsia="Times New Roman" w:hAnsiTheme="minorHAnsi" w:cstheme="minorHAnsi"/>
          <w:sz w:val="22"/>
          <w:lang w:val="en-US"/>
        </w:rPr>
        <w:t>e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>ngineers</w:t>
      </w:r>
      <w:r>
        <w:rPr>
          <w:rFonts w:asciiTheme="minorHAnsi" w:eastAsia="Times New Roman" w:hAnsiTheme="minorHAnsi" w:cstheme="minorHAnsi"/>
          <w:sz w:val="22"/>
          <w:lang w:val="en-US"/>
        </w:rPr>
        <w:t>,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 SMPMS &amp;</w:t>
      </w:r>
      <w:r>
        <w:rPr>
          <w:rFonts w:asciiTheme="minorHAnsi" w:eastAsia="Times New Roman" w:hAnsiTheme="minorHAnsi" w:cstheme="minorHAnsi"/>
          <w:sz w:val="22"/>
          <w:lang w:val="en-US"/>
        </w:rPr>
        <w:t xml:space="preserve"> 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vendors on Galooli Power System. </w:t>
      </w:r>
    </w:p>
    <w:p w:rsidR="00533422" w:rsidRPr="006125A8" w:rsidRDefault="00533422" w:rsidP="00533422">
      <w:pPr>
        <w:keepNext/>
        <w:spacing w:before="240" w:after="60" w:line="240" w:lineRule="auto"/>
        <w:ind w:left="0"/>
        <w:outlineLvl w:val="1"/>
        <w:rPr>
          <w:rFonts w:asciiTheme="minorHAnsi" w:eastAsiaTheme="majorEastAsia" w:hAnsiTheme="minorHAnsi" w:cstheme="minorHAnsi"/>
          <w:b/>
          <w:bCs/>
          <w:color w:val="984806" w:themeColor="accent6" w:themeShade="80"/>
          <w:sz w:val="22"/>
        </w:rPr>
      </w:pPr>
      <w:r w:rsidRPr="006125A8">
        <w:rPr>
          <w:rFonts w:asciiTheme="minorHAnsi" w:eastAsiaTheme="majorEastAsia" w:hAnsiTheme="minorHAnsi" w:cstheme="minorHAnsi"/>
          <w:b/>
          <w:bCs/>
          <w:color w:val="984806" w:themeColor="accent6" w:themeShade="80"/>
          <w:sz w:val="22"/>
        </w:rPr>
        <w:t xml:space="preserve">Target Audience </w:t>
      </w:r>
    </w:p>
    <w:p w:rsidR="00DB3600" w:rsidRDefault="00DB3600" w:rsidP="00533422">
      <w:pPr>
        <w:keepNext/>
        <w:spacing w:before="240" w:after="60" w:line="240" w:lineRule="auto"/>
        <w:ind w:left="0"/>
        <w:outlineLvl w:val="1"/>
        <w:rPr>
          <w:rFonts w:asciiTheme="minorHAnsi" w:eastAsia="Times New Roman" w:hAnsiTheme="minorHAnsi" w:cstheme="minorHAnsi"/>
          <w:sz w:val="22"/>
          <w:lang w:val="en-US"/>
        </w:rPr>
      </w:pP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ATC Uganda regional and supervising </w:t>
      </w:r>
      <w:r>
        <w:rPr>
          <w:rFonts w:asciiTheme="minorHAnsi" w:eastAsia="Times New Roman" w:hAnsiTheme="minorHAnsi" w:cstheme="minorHAnsi"/>
          <w:sz w:val="22"/>
          <w:lang w:val="en-US"/>
        </w:rPr>
        <w:t>t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echnical </w:t>
      </w:r>
      <w:r>
        <w:rPr>
          <w:rFonts w:asciiTheme="minorHAnsi" w:eastAsia="Times New Roman" w:hAnsiTheme="minorHAnsi" w:cstheme="minorHAnsi"/>
          <w:sz w:val="22"/>
          <w:lang w:val="en-US"/>
        </w:rPr>
        <w:t>s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upport engineers and </w:t>
      </w:r>
      <w:r>
        <w:rPr>
          <w:rFonts w:asciiTheme="minorHAnsi" w:eastAsia="Times New Roman" w:hAnsiTheme="minorHAnsi" w:cstheme="minorHAnsi"/>
          <w:sz w:val="22"/>
          <w:lang w:val="en-US"/>
        </w:rPr>
        <w:t>a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>ssistants</w:t>
      </w:r>
    </w:p>
    <w:p w:rsidR="00DB3600" w:rsidRPr="00DB3600" w:rsidRDefault="00DB3600" w:rsidP="00DB3600">
      <w:pPr>
        <w:keepNext/>
        <w:spacing w:before="240" w:after="60" w:line="240" w:lineRule="auto"/>
        <w:ind w:left="0"/>
        <w:outlineLvl w:val="1"/>
        <w:rPr>
          <w:rFonts w:asciiTheme="minorHAnsi" w:eastAsiaTheme="majorEastAsia" w:hAnsiTheme="minorHAnsi" w:cstheme="minorHAnsi"/>
          <w:b/>
          <w:bCs/>
          <w:color w:val="984806" w:themeColor="accent6" w:themeShade="80"/>
          <w:sz w:val="22"/>
        </w:rPr>
      </w:pPr>
      <w:r w:rsidRPr="00DB3600">
        <w:rPr>
          <w:rFonts w:asciiTheme="minorHAnsi" w:eastAsiaTheme="majorEastAsia" w:hAnsiTheme="minorHAnsi" w:cstheme="minorHAnsi"/>
          <w:b/>
          <w:bCs/>
          <w:color w:val="984806" w:themeColor="accent6" w:themeShade="80"/>
          <w:sz w:val="22"/>
        </w:rPr>
        <w:t xml:space="preserve">Prerequisite </w:t>
      </w:r>
    </w:p>
    <w:p w:rsidR="00DB3600" w:rsidRPr="00DB3600" w:rsidRDefault="00DB3600" w:rsidP="00DB3600">
      <w:pPr>
        <w:spacing w:before="0" w:after="120"/>
        <w:ind w:left="0"/>
        <w:rPr>
          <w:rFonts w:asciiTheme="minorHAnsi" w:eastAsia="Times New Roman" w:hAnsiTheme="minorHAnsi" w:cstheme="minorHAnsi"/>
          <w:sz w:val="22"/>
          <w:lang w:val="en-US"/>
        </w:rPr>
      </w:pPr>
      <w:r w:rsidRPr="00DB3600">
        <w:rPr>
          <w:rFonts w:asciiTheme="minorHAnsi" w:eastAsia="Times New Roman" w:hAnsiTheme="minorHAnsi" w:cstheme="minorHAnsi"/>
          <w:sz w:val="22"/>
          <w:lang w:val="en-US"/>
        </w:rPr>
        <w:t>Basic Knowledge &amp; work experience on Galooli Power System.</w:t>
      </w:r>
    </w:p>
    <w:p w:rsidR="00DB3600" w:rsidRPr="00DB3600" w:rsidRDefault="00DB3600" w:rsidP="00DB3600">
      <w:pPr>
        <w:spacing w:before="0" w:after="120"/>
        <w:ind w:left="0"/>
        <w:rPr>
          <w:rFonts w:asciiTheme="minorHAnsi" w:eastAsia="Times New Roman" w:hAnsiTheme="minorHAnsi" w:cstheme="minorHAnsi"/>
          <w:sz w:val="22"/>
          <w:lang w:val="en-US"/>
        </w:rPr>
      </w:pPr>
      <w:r w:rsidRPr="00DB3600">
        <w:rPr>
          <w:rFonts w:asciiTheme="minorHAnsi" w:eastAsia="Times New Roman" w:hAnsiTheme="minorHAnsi" w:cstheme="minorHAnsi"/>
          <w:sz w:val="22"/>
          <w:lang w:val="en-US"/>
        </w:rPr>
        <w:t>Ability to use a laptop for configurations and system</w:t>
      </w:r>
      <w:r>
        <w:rPr>
          <w:rFonts w:asciiTheme="minorHAnsi" w:eastAsia="Times New Roman" w:hAnsiTheme="minorHAnsi" w:cstheme="minorHAnsi"/>
          <w:sz w:val="22"/>
          <w:lang w:val="en-US"/>
        </w:rPr>
        <w:t xml:space="preserve"> analysis</w:t>
      </w:r>
    </w:p>
    <w:p w:rsidR="00533422" w:rsidRPr="006125A8" w:rsidRDefault="00533422" w:rsidP="00533422">
      <w:pPr>
        <w:keepNext/>
        <w:spacing w:before="240" w:after="60" w:line="240" w:lineRule="auto"/>
        <w:ind w:left="0"/>
        <w:outlineLvl w:val="1"/>
        <w:rPr>
          <w:rFonts w:asciiTheme="minorHAnsi" w:eastAsiaTheme="majorEastAsia" w:hAnsiTheme="minorHAnsi" w:cstheme="minorHAnsi"/>
          <w:b/>
          <w:bCs/>
          <w:color w:val="984806" w:themeColor="accent6" w:themeShade="80"/>
          <w:sz w:val="22"/>
        </w:rPr>
      </w:pPr>
      <w:r w:rsidRPr="006125A8">
        <w:rPr>
          <w:rFonts w:asciiTheme="minorHAnsi" w:eastAsiaTheme="majorEastAsia" w:hAnsiTheme="minorHAnsi" w:cstheme="minorHAnsi"/>
          <w:b/>
          <w:bCs/>
          <w:color w:val="984806" w:themeColor="accent6" w:themeShade="80"/>
          <w:sz w:val="22"/>
        </w:rPr>
        <w:t>Duration</w:t>
      </w:r>
    </w:p>
    <w:p w:rsidR="00533422" w:rsidRPr="006125A8" w:rsidRDefault="00DB3600" w:rsidP="00533422">
      <w:pPr>
        <w:spacing w:before="0" w:after="120" w:line="240" w:lineRule="auto"/>
        <w:ind w:left="0"/>
        <w:rPr>
          <w:rFonts w:asciiTheme="minorHAnsi" w:eastAsia="Times New Roman" w:hAnsiTheme="minorHAnsi" w:cstheme="minorHAnsi"/>
          <w:sz w:val="22"/>
          <w:lang w:val="en-US"/>
        </w:rPr>
      </w:pPr>
      <w:r>
        <w:rPr>
          <w:rFonts w:asciiTheme="minorHAnsi" w:eastAsia="Times New Roman" w:hAnsiTheme="minorHAnsi" w:cstheme="minorHAnsi"/>
          <w:sz w:val="22"/>
          <w:lang w:val="en-US"/>
        </w:rPr>
        <w:t>3</w:t>
      </w:r>
      <w:r w:rsidR="004669C2">
        <w:rPr>
          <w:rFonts w:asciiTheme="minorHAnsi" w:eastAsia="Times New Roman" w:hAnsiTheme="minorHAnsi" w:cstheme="minorHAnsi"/>
          <w:sz w:val="22"/>
          <w:lang w:val="en-US"/>
        </w:rPr>
        <w:t xml:space="preserve"> </w:t>
      </w:r>
      <w:r w:rsidR="00F7776D">
        <w:rPr>
          <w:rFonts w:asciiTheme="minorHAnsi" w:eastAsia="Times New Roman" w:hAnsiTheme="minorHAnsi" w:cstheme="minorHAnsi"/>
          <w:sz w:val="22"/>
          <w:lang w:val="en-US"/>
        </w:rPr>
        <w:t>day</w:t>
      </w:r>
      <w:r w:rsidR="00B463C0">
        <w:rPr>
          <w:rFonts w:asciiTheme="minorHAnsi" w:eastAsia="Times New Roman" w:hAnsiTheme="minorHAnsi" w:cstheme="minorHAnsi"/>
          <w:sz w:val="22"/>
          <w:lang w:val="en-US"/>
        </w:rPr>
        <w:t>s</w:t>
      </w:r>
    </w:p>
    <w:p w:rsidR="00533422" w:rsidRPr="006125A8" w:rsidRDefault="00533422" w:rsidP="00533422">
      <w:pPr>
        <w:keepNext/>
        <w:spacing w:before="240" w:after="60" w:line="240" w:lineRule="auto"/>
        <w:ind w:left="0"/>
        <w:outlineLvl w:val="1"/>
        <w:rPr>
          <w:rFonts w:asciiTheme="minorHAnsi" w:eastAsia="Times New Roman" w:hAnsiTheme="minorHAnsi" w:cstheme="minorHAnsi"/>
          <w:color w:val="0000FF"/>
          <w:sz w:val="22"/>
          <w:lang w:val="en-US" w:bidi="he-IL"/>
        </w:rPr>
      </w:pPr>
      <w:r w:rsidRPr="006125A8">
        <w:rPr>
          <w:rFonts w:asciiTheme="minorHAnsi" w:eastAsiaTheme="majorEastAsia" w:hAnsiTheme="minorHAnsi" w:cstheme="minorHAnsi"/>
          <w:b/>
          <w:bCs/>
          <w:color w:val="984806" w:themeColor="accent6" w:themeShade="80"/>
          <w:sz w:val="22"/>
        </w:rPr>
        <w:t>Course objectives</w:t>
      </w:r>
      <w:r w:rsidRPr="006125A8">
        <w:rPr>
          <w:rFonts w:asciiTheme="minorHAnsi" w:eastAsia="Times New Roman" w:hAnsiTheme="minorHAnsi" w:cstheme="minorHAnsi"/>
          <w:color w:val="0000FF"/>
          <w:sz w:val="22"/>
          <w:lang w:val="en-US" w:bidi="he-IL"/>
        </w:rPr>
        <w:tab/>
      </w:r>
    </w:p>
    <w:p w:rsidR="00DB3600" w:rsidRPr="00DB3600" w:rsidRDefault="00DB3600" w:rsidP="00DB3600">
      <w:pPr>
        <w:spacing w:before="0" w:line="360" w:lineRule="auto"/>
        <w:ind w:left="0"/>
        <w:rPr>
          <w:rFonts w:asciiTheme="minorHAnsi" w:eastAsia="Times New Roman" w:hAnsiTheme="minorHAnsi" w:cstheme="minorHAnsi"/>
          <w:sz w:val="22"/>
          <w:lang w:val="en-US"/>
        </w:rPr>
      </w:pP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By the end of the </w:t>
      </w:r>
      <w:r>
        <w:rPr>
          <w:rFonts w:asciiTheme="minorHAnsi" w:eastAsia="Times New Roman" w:hAnsiTheme="minorHAnsi" w:cstheme="minorHAnsi"/>
          <w:sz w:val="22"/>
          <w:lang w:val="en-US"/>
        </w:rPr>
        <w:t>training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 the trainee will be able to:</w:t>
      </w:r>
    </w:p>
    <w:p w:rsidR="00DB3600" w:rsidRDefault="00DB3600" w:rsidP="00DB3600">
      <w:pPr>
        <w:widowControl w:val="0"/>
        <w:numPr>
          <w:ilvl w:val="0"/>
          <w:numId w:val="25"/>
        </w:numPr>
        <w:spacing w:before="0" w:line="360" w:lineRule="auto"/>
        <w:rPr>
          <w:rFonts w:asciiTheme="minorHAnsi" w:eastAsia="Times New Roman" w:hAnsiTheme="minorHAnsi" w:cstheme="minorHAnsi"/>
          <w:sz w:val="22"/>
          <w:lang w:val="en-US"/>
        </w:rPr>
      </w:pPr>
      <w:r>
        <w:rPr>
          <w:rFonts w:asciiTheme="minorHAnsi" w:eastAsia="Times New Roman" w:hAnsiTheme="minorHAnsi" w:cstheme="minorHAnsi"/>
          <w:sz w:val="22"/>
          <w:lang w:val="en-US"/>
        </w:rPr>
        <w:t>Understand Galooli s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>ystem architecture</w:t>
      </w:r>
      <w:r>
        <w:rPr>
          <w:rFonts w:asciiTheme="minorHAnsi" w:eastAsia="Times New Roman" w:hAnsiTheme="minorHAnsi" w:cstheme="minorHAnsi"/>
          <w:sz w:val="22"/>
          <w:lang w:val="en-US"/>
        </w:rPr>
        <w:t xml:space="preserve"> and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 general device configurations</w:t>
      </w:r>
    </w:p>
    <w:p w:rsidR="00DB3600" w:rsidRPr="00DB3600" w:rsidRDefault="00DB3600" w:rsidP="00DB3600">
      <w:pPr>
        <w:widowControl w:val="0"/>
        <w:numPr>
          <w:ilvl w:val="0"/>
          <w:numId w:val="25"/>
        </w:numPr>
        <w:spacing w:before="0" w:line="360" w:lineRule="auto"/>
        <w:rPr>
          <w:rFonts w:asciiTheme="minorHAnsi" w:eastAsia="Times New Roman" w:hAnsiTheme="minorHAnsi" w:cstheme="minorHAnsi"/>
          <w:sz w:val="22"/>
          <w:lang w:val="en-US"/>
        </w:rPr>
      </w:pP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Configure, calibrate, validate, monitor </w:t>
      </w:r>
      <w:r>
        <w:rPr>
          <w:rFonts w:asciiTheme="minorHAnsi" w:eastAsia="Times New Roman" w:hAnsiTheme="minorHAnsi" w:cstheme="minorHAnsi"/>
          <w:sz w:val="22"/>
          <w:lang w:val="en-US"/>
        </w:rPr>
        <w:t>and replace f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 xml:space="preserve">uel </w:t>
      </w:r>
      <w:r>
        <w:rPr>
          <w:rFonts w:asciiTheme="minorHAnsi" w:eastAsia="Times New Roman" w:hAnsiTheme="minorHAnsi" w:cstheme="minorHAnsi"/>
          <w:sz w:val="22"/>
          <w:lang w:val="en-US"/>
        </w:rPr>
        <w:t>se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>nsor</w:t>
      </w:r>
      <w:r>
        <w:rPr>
          <w:rFonts w:asciiTheme="minorHAnsi" w:eastAsia="Times New Roman" w:hAnsiTheme="minorHAnsi" w:cstheme="minorHAnsi"/>
          <w:sz w:val="22"/>
          <w:lang w:val="en-US"/>
        </w:rPr>
        <w:t>s</w:t>
      </w:r>
      <w:r w:rsidRPr="00DB3600">
        <w:rPr>
          <w:rFonts w:asciiTheme="minorHAnsi" w:eastAsia="Times New Roman" w:hAnsiTheme="minorHAnsi" w:cstheme="minorHAnsi"/>
          <w:sz w:val="22"/>
          <w:lang w:val="en-US"/>
        </w:rPr>
        <w:t>.</w:t>
      </w:r>
    </w:p>
    <w:p w:rsidR="00DB3600" w:rsidRPr="00DB3600" w:rsidRDefault="00DB3600" w:rsidP="00DB3600">
      <w:pPr>
        <w:widowControl w:val="0"/>
        <w:numPr>
          <w:ilvl w:val="0"/>
          <w:numId w:val="25"/>
        </w:numPr>
        <w:spacing w:before="0" w:line="360" w:lineRule="auto"/>
        <w:rPr>
          <w:rFonts w:asciiTheme="minorHAnsi" w:eastAsia="Times New Roman" w:hAnsiTheme="minorHAnsi" w:cstheme="minorHAnsi"/>
          <w:sz w:val="22"/>
          <w:lang w:val="en-US"/>
        </w:rPr>
      </w:pPr>
      <w:bookmarkStart w:id="0" w:name="_gjdgxs"/>
      <w:bookmarkEnd w:id="0"/>
      <w:r w:rsidRPr="00DB3600">
        <w:rPr>
          <w:rFonts w:asciiTheme="minorHAnsi" w:eastAsia="Times New Roman" w:hAnsiTheme="minorHAnsi" w:cstheme="minorHAnsi"/>
          <w:sz w:val="22"/>
          <w:lang w:val="en-US"/>
        </w:rPr>
        <w:t>Understand device, hardware normal operational status and basic fault status.</w:t>
      </w:r>
    </w:p>
    <w:p w:rsidR="00533422" w:rsidRPr="00DB3600" w:rsidRDefault="00DB3600" w:rsidP="009A16FA">
      <w:pPr>
        <w:pStyle w:val="ListParagraph"/>
        <w:tabs>
          <w:tab w:val="num" w:pos="1080"/>
        </w:tabs>
      </w:pPr>
      <w:r w:rsidRPr="00DB3600">
        <w:rPr>
          <w:lang w:val="en-US"/>
        </w:rPr>
        <w:t>Provide troubleshooting and preventative maintenance and recommend solutions</w:t>
      </w:r>
      <w:r>
        <w:rPr>
          <w:lang w:val="en-US"/>
        </w:rPr>
        <w:t xml:space="preserve"> to vendors.</w:t>
      </w:r>
    </w:p>
    <w:p w:rsidR="00A92617" w:rsidRDefault="00A92617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5"/>
        <w:gridCol w:w="3753"/>
        <w:gridCol w:w="1565"/>
        <w:gridCol w:w="1174"/>
        <w:gridCol w:w="1418"/>
        <w:gridCol w:w="998"/>
      </w:tblGrid>
      <w:tr w:rsidR="00490A4C" w:rsidRPr="006125A8" w:rsidTr="00EA1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73" w:type="dxa"/>
            <w:shd w:val="clear" w:color="auto" w:fill="D9D9D9" w:themeFill="background1" w:themeFillShade="D9"/>
          </w:tcPr>
          <w:p w:rsidR="00F44CF1" w:rsidRPr="006125A8" w:rsidRDefault="00F44CF1" w:rsidP="00490A4C">
            <w:pPr>
              <w:pStyle w:val="GalooliNormal"/>
            </w:pPr>
            <w:r w:rsidRPr="006125A8">
              <w:lastRenderedPageBreak/>
              <w:t xml:space="preserve">Topic </w:t>
            </w:r>
          </w:p>
        </w:tc>
        <w:tc>
          <w:tcPr>
            <w:tcW w:w="3762" w:type="dxa"/>
            <w:shd w:val="clear" w:color="auto" w:fill="D9D9D9" w:themeFill="background1" w:themeFillShade="D9"/>
          </w:tcPr>
          <w:p w:rsidR="00F44CF1" w:rsidRPr="006125A8" w:rsidRDefault="00F44CF1" w:rsidP="00490A4C">
            <w:pPr>
              <w:pStyle w:val="GalooliNormal"/>
            </w:pPr>
            <w:r w:rsidRPr="006125A8">
              <w:t xml:space="preserve">Description </w:t>
            </w:r>
          </w:p>
        </w:tc>
        <w:tc>
          <w:tcPr>
            <w:tcW w:w="1566" w:type="dxa"/>
            <w:shd w:val="clear" w:color="auto" w:fill="D9D9D9" w:themeFill="background1" w:themeFillShade="D9"/>
          </w:tcPr>
          <w:p w:rsidR="00F44CF1" w:rsidRPr="006125A8" w:rsidRDefault="00F44CF1" w:rsidP="00490A4C">
            <w:pPr>
              <w:pStyle w:val="GalooliNormal"/>
            </w:pPr>
            <w:r w:rsidRPr="006125A8">
              <w:t xml:space="preserve">Method </w:t>
            </w:r>
          </w:p>
        </w:tc>
        <w:tc>
          <w:tcPr>
            <w:tcW w:w="1175" w:type="dxa"/>
            <w:shd w:val="clear" w:color="auto" w:fill="D9D9D9" w:themeFill="background1" w:themeFillShade="D9"/>
          </w:tcPr>
          <w:p w:rsidR="00F44CF1" w:rsidRPr="006125A8" w:rsidRDefault="00F44CF1" w:rsidP="00490A4C">
            <w:pPr>
              <w:pStyle w:val="GalooliNormal"/>
            </w:pPr>
            <w:r w:rsidRPr="006125A8">
              <w:t xml:space="preserve">Trainer 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F44CF1" w:rsidRPr="006125A8" w:rsidRDefault="00F44CF1" w:rsidP="00490A4C">
            <w:pPr>
              <w:pStyle w:val="GalooliNormal"/>
            </w:pPr>
            <w:r>
              <w:t xml:space="preserve">Target Audience </w:t>
            </w:r>
          </w:p>
        </w:tc>
        <w:tc>
          <w:tcPr>
            <w:tcW w:w="999" w:type="dxa"/>
            <w:shd w:val="clear" w:color="auto" w:fill="D9D9D9" w:themeFill="background1" w:themeFillShade="D9"/>
          </w:tcPr>
          <w:p w:rsidR="00F44CF1" w:rsidRPr="006125A8" w:rsidRDefault="00F44CF1" w:rsidP="00490A4C">
            <w:pPr>
              <w:pStyle w:val="GalooliNormal"/>
            </w:pPr>
            <w:r w:rsidRPr="006125A8">
              <w:t xml:space="preserve">Time </w:t>
            </w:r>
          </w:p>
        </w:tc>
      </w:tr>
      <w:tr w:rsidR="007563DA" w:rsidRPr="006125A8" w:rsidTr="007563DA">
        <w:tc>
          <w:tcPr>
            <w:tcW w:w="10593" w:type="dxa"/>
            <w:gridSpan w:val="6"/>
            <w:shd w:val="clear" w:color="auto" w:fill="92D050"/>
          </w:tcPr>
          <w:p w:rsidR="007563DA" w:rsidRDefault="007563DA" w:rsidP="007563DA">
            <w:pPr>
              <w:pStyle w:val="GalooliNormal"/>
            </w:pPr>
            <w:r>
              <w:t xml:space="preserve">Day </w:t>
            </w:r>
            <w:r w:rsidR="00DB3600">
              <w:t>1</w:t>
            </w:r>
          </w:p>
        </w:tc>
      </w:tr>
      <w:tr w:rsidR="007563DA" w:rsidRPr="006125A8" w:rsidTr="00EA1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73" w:type="dxa"/>
          </w:tcPr>
          <w:p w:rsidR="00CA1940" w:rsidRDefault="00CA1940" w:rsidP="007563DA">
            <w:pPr>
              <w:pStyle w:val="GalooliNormal"/>
            </w:pPr>
          </w:p>
          <w:p w:rsidR="007563DA" w:rsidRDefault="00DB3600" w:rsidP="007563DA">
            <w:pPr>
              <w:pStyle w:val="GalooliNormal"/>
            </w:pPr>
            <w:r>
              <w:t>System Architecture</w:t>
            </w:r>
          </w:p>
        </w:tc>
        <w:tc>
          <w:tcPr>
            <w:tcW w:w="3762" w:type="dxa"/>
          </w:tcPr>
          <w:p w:rsidR="00DB3600" w:rsidRPr="00DB3600" w:rsidRDefault="00DB3600" w:rsidP="00DB3600">
            <w:pPr>
              <w:pStyle w:val="ListParagraph"/>
            </w:pPr>
            <w:r w:rsidRPr="00DB3600">
              <w:t>Basic Functionality</w:t>
            </w:r>
          </w:p>
          <w:p w:rsidR="00DB3600" w:rsidRPr="00DB3600" w:rsidRDefault="00DB3600" w:rsidP="00DB3600">
            <w:pPr>
              <w:pStyle w:val="ListParagraph"/>
            </w:pPr>
            <w:r w:rsidRPr="00DB3600">
              <w:t xml:space="preserve">Corona TR7z k2 and TR7Z Triton 5 </w:t>
            </w:r>
            <w:r>
              <w:t>architecture</w:t>
            </w:r>
          </w:p>
          <w:p w:rsidR="00DB3600" w:rsidRPr="00DB3600" w:rsidRDefault="00DB3600" w:rsidP="00DB3600">
            <w:pPr>
              <w:pStyle w:val="ListParagraph"/>
            </w:pPr>
            <w:r>
              <w:t>Normal Operational Status</w:t>
            </w:r>
          </w:p>
          <w:p w:rsidR="00DB3600" w:rsidRPr="00DB3600" w:rsidRDefault="00DB3600" w:rsidP="00DB3600">
            <w:pPr>
              <w:pStyle w:val="ListParagraph"/>
            </w:pPr>
            <w:r w:rsidRPr="00DB3600">
              <w:t>Configuration</w:t>
            </w:r>
          </w:p>
          <w:p w:rsidR="00DB3600" w:rsidRPr="00DB3600" w:rsidRDefault="00DB3600" w:rsidP="00DB3600">
            <w:pPr>
              <w:pStyle w:val="ListParagraph"/>
            </w:pPr>
            <w:r w:rsidRPr="00DB3600">
              <w:t xml:space="preserve">Device Firmware versions and software upgrades </w:t>
            </w:r>
          </w:p>
          <w:p w:rsidR="00DB3600" w:rsidRPr="00DB3600" w:rsidRDefault="00DB3600" w:rsidP="00DB3600">
            <w:pPr>
              <w:pStyle w:val="ListParagraph"/>
            </w:pPr>
            <w:r w:rsidRPr="00DB3600">
              <w:t>Operation &amp; Maintenance</w:t>
            </w:r>
          </w:p>
          <w:p w:rsidR="00DB3600" w:rsidRPr="00DB3600" w:rsidRDefault="00DB3600" w:rsidP="00DB3600">
            <w:pPr>
              <w:pStyle w:val="ListParagraph"/>
            </w:pPr>
            <w:r w:rsidRPr="00DB3600">
              <w:t>Related troubleshooting</w:t>
            </w:r>
          </w:p>
          <w:p w:rsidR="007563DA" w:rsidRPr="00294860" w:rsidRDefault="007563DA" w:rsidP="00294860">
            <w:pPr>
              <w:ind w:left="720"/>
            </w:pPr>
          </w:p>
        </w:tc>
        <w:tc>
          <w:tcPr>
            <w:tcW w:w="1566" w:type="dxa"/>
          </w:tcPr>
          <w:p w:rsidR="007563DA" w:rsidRDefault="00DB3600" w:rsidP="007563DA">
            <w:pPr>
              <w:pStyle w:val="GalooliNormal"/>
            </w:pPr>
            <w:r>
              <w:t>Presentation &amp; Demo</w:t>
            </w:r>
          </w:p>
        </w:tc>
        <w:tc>
          <w:tcPr>
            <w:tcW w:w="1175" w:type="dxa"/>
          </w:tcPr>
          <w:p w:rsidR="007563DA" w:rsidRPr="006125A8" w:rsidRDefault="00DB3600" w:rsidP="007563DA">
            <w:pPr>
              <w:pStyle w:val="GalooliNormal"/>
            </w:pPr>
            <w:r>
              <w:t>Martin Emoit</w:t>
            </w:r>
            <w:r w:rsidR="007563DA" w:rsidRPr="00A92617">
              <w:t xml:space="preserve"> </w:t>
            </w:r>
          </w:p>
        </w:tc>
        <w:tc>
          <w:tcPr>
            <w:tcW w:w="1418" w:type="dxa"/>
          </w:tcPr>
          <w:p w:rsidR="007563DA" w:rsidRDefault="00DB3600" w:rsidP="007563DA">
            <w:pPr>
              <w:pStyle w:val="GalooliNormal"/>
            </w:pPr>
            <w:r>
              <w:t>Technicians &amp; Support</w:t>
            </w:r>
            <w:r w:rsidR="00CF0AF0">
              <w:t xml:space="preserve"> &amp; Office Management</w:t>
            </w:r>
          </w:p>
        </w:tc>
        <w:tc>
          <w:tcPr>
            <w:tcW w:w="999" w:type="dxa"/>
          </w:tcPr>
          <w:p w:rsidR="007563DA" w:rsidRDefault="00DB3600" w:rsidP="007563DA">
            <w:pPr>
              <w:pStyle w:val="GalooliNormal"/>
            </w:pPr>
            <w:r>
              <w:t>2</w:t>
            </w:r>
            <w:r w:rsidR="007563DA">
              <w:t xml:space="preserve"> Hours</w:t>
            </w:r>
          </w:p>
        </w:tc>
      </w:tr>
      <w:tr w:rsidR="007563DA" w:rsidRPr="006125A8" w:rsidTr="00EA1B32">
        <w:tc>
          <w:tcPr>
            <w:tcW w:w="1673" w:type="dxa"/>
          </w:tcPr>
          <w:p w:rsidR="007563DA" w:rsidRPr="006125A8" w:rsidRDefault="009A16FA" w:rsidP="007563DA">
            <w:pPr>
              <w:pStyle w:val="GalooliNormal"/>
            </w:pPr>
            <w:r>
              <w:t>Power Center</w:t>
            </w:r>
            <w:r w:rsidR="007563DA">
              <w:t xml:space="preserve"> </w:t>
            </w:r>
          </w:p>
        </w:tc>
        <w:tc>
          <w:tcPr>
            <w:tcW w:w="3762" w:type="dxa"/>
          </w:tcPr>
          <w:p w:rsidR="009A16FA" w:rsidRDefault="009A16FA" w:rsidP="009A16FA">
            <w:pPr>
              <w:pStyle w:val="ListParagraph"/>
            </w:pPr>
            <w:r>
              <w:t>Architecture and main screen</w:t>
            </w:r>
          </w:p>
          <w:p w:rsidR="009A16FA" w:rsidRDefault="009A16FA" w:rsidP="009A16FA">
            <w:pPr>
              <w:pStyle w:val="ListParagraph"/>
              <w:rPr>
                <w:rFonts w:eastAsia="Times New Roman"/>
              </w:rPr>
            </w:pPr>
            <w:r>
              <w:t>Functionality</w:t>
            </w:r>
          </w:p>
          <w:p w:rsidR="009A16FA" w:rsidRDefault="009A16FA" w:rsidP="009A16FA">
            <w:pPr>
              <w:pStyle w:val="ListParagraph"/>
              <w:rPr>
                <w:rFonts w:eastAsia="Calibri"/>
              </w:rPr>
            </w:pPr>
            <w:r>
              <w:t>Configuration</w:t>
            </w:r>
          </w:p>
          <w:p w:rsidR="009A16FA" w:rsidRDefault="009A16FA" w:rsidP="009A16FA">
            <w:pPr>
              <w:pStyle w:val="ListParagraph"/>
            </w:pPr>
            <w:r>
              <w:t>Serial configuration</w:t>
            </w:r>
            <w:r>
              <w:rPr>
                <w:color w:val="000000"/>
              </w:rPr>
              <w:t xml:space="preserve"> </w:t>
            </w:r>
          </w:p>
          <w:p w:rsidR="009A16FA" w:rsidRDefault="009A16FA" w:rsidP="009A16FA">
            <w:pPr>
              <w:pStyle w:val="ListParagraph"/>
            </w:pPr>
            <w:r>
              <w:rPr>
                <w:color w:val="000000"/>
              </w:rPr>
              <w:t>O</w:t>
            </w:r>
            <w:r>
              <w:t>ta Configuration</w:t>
            </w:r>
            <w:r>
              <w:rPr>
                <w:color w:val="000000"/>
              </w:rPr>
              <w:t xml:space="preserve"> </w:t>
            </w:r>
          </w:p>
          <w:p w:rsidR="009A16FA" w:rsidRDefault="009A16FA" w:rsidP="009A16FA">
            <w:pPr>
              <w:pStyle w:val="ListParagraph"/>
            </w:pPr>
            <w:r>
              <w:t>troubleshooting</w:t>
            </w:r>
          </w:p>
          <w:p w:rsidR="007563DA" w:rsidRPr="006125A8" w:rsidRDefault="007563DA" w:rsidP="007563DA">
            <w:pPr>
              <w:spacing w:line="259" w:lineRule="auto"/>
              <w:ind w:left="0"/>
              <w:rPr>
                <w:rFonts w:asciiTheme="minorHAnsi" w:hAnsiTheme="minorHAnsi" w:cstheme="minorHAnsi"/>
                <w:color w:val="000000"/>
                <w:sz w:val="22"/>
              </w:rPr>
            </w:pPr>
          </w:p>
        </w:tc>
        <w:tc>
          <w:tcPr>
            <w:tcW w:w="1566" w:type="dxa"/>
          </w:tcPr>
          <w:p w:rsidR="007563DA" w:rsidRDefault="009A16FA" w:rsidP="007563DA">
            <w:pPr>
              <w:pStyle w:val="GalooliNormal"/>
            </w:pPr>
            <w:r>
              <w:t>Presentation &amp; Demo</w:t>
            </w:r>
          </w:p>
        </w:tc>
        <w:tc>
          <w:tcPr>
            <w:tcW w:w="1175" w:type="dxa"/>
          </w:tcPr>
          <w:p w:rsidR="007563DA" w:rsidRPr="006125A8" w:rsidRDefault="009A16FA" w:rsidP="007563DA">
            <w:pPr>
              <w:pStyle w:val="GalooliNormal"/>
            </w:pPr>
            <w:r>
              <w:t xml:space="preserve">Isiagi </w:t>
            </w:r>
          </w:p>
        </w:tc>
        <w:tc>
          <w:tcPr>
            <w:tcW w:w="1418" w:type="dxa"/>
          </w:tcPr>
          <w:p w:rsidR="007563DA" w:rsidRDefault="009A16FA" w:rsidP="007563DA">
            <w:pPr>
              <w:pStyle w:val="GalooliNormal"/>
            </w:pPr>
            <w:r>
              <w:t>Technicians &amp; Support</w:t>
            </w:r>
          </w:p>
        </w:tc>
        <w:tc>
          <w:tcPr>
            <w:tcW w:w="999" w:type="dxa"/>
          </w:tcPr>
          <w:p w:rsidR="007563DA" w:rsidRPr="006125A8" w:rsidRDefault="009A16FA" w:rsidP="007563DA">
            <w:pPr>
              <w:pStyle w:val="GalooliNormal"/>
            </w:pPr>
            <w:r>
              <w:t>2</w:t>
            </w:r>
            <w:r w:rsidR="007563DA">
              <w:t xml:space="preserve"> Hour</w:t>
            </w:r>
            <w:r>
              <w:t>s</w:t>
            </w:r>
          </w:p>
        </w:tc>
      </w:tr>
      <w:tr w:rsidR="007563DA" w:rsidRPr="006125A8" w:rsidTr="00EA1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73" w:type="dxa"/>
          </w:tcPr>
          <w:p w:rsidR="007563DA" w:rsidRDefault="009A16FA" w:rsidP="007563DA">
            <w:pPr>
              <w:pStyle w:val="GalooliNormal"/>
            </w:pPr>
            <w:r>
              <w:t>Practical Unit Configuration</w:t>
            </w:r>
            <w:r w:rsidR="007563DA">
              <w:t xml:space="preserve"> </w:t>
            </w:r>
          </w:p>
        </w:tc>
        <w:tc>
          <w:tcPr>
            <w:tcW w:w="3762" w:type="dxa"/>
          </w:tcPr>
          <w:p w:rsidR="007563DA" w:rsidRDefault="009A16FA" w:rsidP="00DB3600">
            <w:pPr>
              <w:pStyle w:val="ListParagraph"/>
            </w:pPr>
            <w:r>
              <w:t>Unit wiring</w:t>
            </w:r>
          </w:p>
          <w:p w:rsidR="009A16FA" w:rsidRDefault="009A16FA" w:rsidP="00DB3600">
            <w:pPr>
              <w:pStyle w:val="ListParagraph"/>
            </w:pPr>
            <w:r>
              <w:t>Unit configuration</w:t>
            </w:r>
          </w:p>
        </w:tc>
        <w:tc>
          <w:tcPr>
            <w:tcW w:w="1566" w:type="dxa"/>
          </w:tcPr>
          <w:p w:rsidR="007563DA" w:rsidRDefault="009A16FA" w:rsidP="007563DA">
            <w:pPr>
              <w:pStyle w:val="GalooliNormal"/>
            </w:pPr>
            <w:r>
              <w:t>Hands On Practical</w:t>
            </w:r>
          </w:p>
        </w:tc>
        <w:tc>
          <w:tcPr>
            <w:tcW w:w="1175" w:type="dxa"/>
          </w:tcPr>
          <w:p w:rsidR="007563DA" w:rsidRPr="006125A8" w:rsidRDefault="009A16FA" w:rsidP="007563DA">
            <w:pPr>
              <w:pStyle w:val="GalooliNormal"/>
            </w:pPr>
            <w:r>
              <w:t>Martin Emoit</w:t>
            </w:r>
          </w:p>
        </w:tc>
        <w:tc>
          <w:tcPr>
            <w:tcW w:w="1418" w:type="dxa"/>
          </w:tcPr>
          <w:p w:rsidR="007563DA" w:rsidRDefault="009A16FA" w:rsidP="007563DA">
            <w:pPr>
              <w:pStyle w:val="GalooliNormal"/>
            </w:pPr>
            <w:r>
              <w:t>Technicians &amp; Support</w:t>
            </w:r>
          </w:p>
        </w:tc>
        <w:tc>
          <w:tcPr>
            <w:tcW w:w="999" w:type="dxa"/>
          </w:tcPr>
          <w:p w:rsidR="007563DA" w:rsidRDefault="007563DA" w:rsidP="007563DA">
            <w:pPr>
              <w:pStyle w:val="GalooliNormal"/>
            </w:pPr>
            <w:r>
              <w:t>1 Hour</w:t>
            </w:r>
          </w:p>
        </w:tc>
      </w:tr>
      <w:tr w:rsidR="007563DA" w:rsidRPr="006125A8" w:rsidTr="009A16FA">
        <w:tc>
          <w:tcPr>
            <w:tcW w:w="1673" w:type="dxa"/>
          </w:tcPr>
          <w:p w:rsidR="007563DA" w:rsidRPr="006125A8" w:rsidRDefault="009A16FA" w:rsidP="007563DA">
            <w:pPr>
              <w:pStyle w:val="GalooliNormal"/>
            </w:pPr>
            <w:r>
              <w:t>Fuel Calibration</w:t>
            </w:r>
          </w:p>
        </w:tc>
        <w:tc>
          <w:tcPr>
            <w:tcW w:w="3762" w:type="dxa"/>
          </w:tcPr>
          <w:p w:rsidR="009A16FA" w:rsidRDefault="009A16FA" w:rsidP="009A16FA">
            <w:pPr>
              <w:pStyle w:val="ListParagraph"/>
            </w:pPr>
            <w:r>
              <w:t>Preparation</w:t>
            </w:r>
          </w:p>
          <w:p w:rsidR="009A16FA" w:rsidRDefault="009A16FA" w:rsidP="009A16FA">
            <w:pPr>
              <w:pStyle w:val="ListParagraph"/>
            </w:pPr>
            <w:r>
              <w:t>Types of fuel sensor</w:t>
            </w:r>
          </w:p>
          <w:p w:rsidR="009A16FA" w:rsidRDefault="009A16FA" w:rsidP="009A16FA">
            <w:pPr>
              <w:pStyle w:val="ListParagraph"/>
            </w:pPr>
            <w:r>
              <w:t>Tools</w:t>
            </w:r>
          </w:p>
          <w:p w:rsidR="009A16FA" w:rsidRDefault="009A16FA" w:rsidP="009A16FA">
            <w:pPr>
              <w:pStyle w:val="ListParagraph"/>
            </w:pPr>
            <w:r>
              <w:t>Safety</w:t>
            </w:r>
          </w:p>
          <w:p w:rsidR="009A16FA" w:rsidRDefault="009A16FA" w:rsidP="009A16FA">
            <w:pPr>
              <w:pStyle w:val="ListParagraph"/>
            </w:pPr>
            <w:r>
              <w:t>Calibration</w:t>
            </w:r>
          </w:p>
          <w:p w:rsidR="007563DA" w:rsidRPr="00490A4C" w:rsidRDefault="009A16FA" w:rsidP="009A16FA">
            <w:pPr>
              <w:pStyle w:val="ListParagraph"/>
            </w:pPr>
            <w:r>
              <w:t>Configuration</w:t>
            </w:r>
          </w:p>
        </w:tc>
        <w:tc>
          <w:tcPr>
            <w:tcW w:w="1566" w:type="dxa"/>
          </w:tcPr>
          <w:p w:rsidR="007563DA" w:rsidRDefault="007563DA" w:rsidP="007563DA">
            <w:pPr>
              <w:pStyle w:val="GalooliNormal"/>
            </w:pPr>
            <w:r>
              <w:t xml:space="preserve">Presentation + Demo </w:t>
            </w:r>
          </w:p>
        </w:tc>
        <w:tc>
          <w:tcPr>
            <w:tcW w:w="1175" w:type="dxa"/>
          </w:tcPr>
          <w:p w:rsidR="007563DA" w:rsidRPr="006125A8" w:rsidRDefault="009A16FA" w:rsidP="007563DA">
            <w:pPr>
              <w:pStyle w:val="GalooliNormal"/>
            </w:pPr>
            <w:r>
              <w:t>Martin Emoit</w:t>
            </w:r>
          </w:p>
        </w:tc>
        <w:tc>
          <w:tcPr>
            <w:tcW w:w="1418" w:type="dxa"/>
          </w:tcPr>
          <w:p w:rsidR="007563DA" w:rsidRDefault="009A16FA" w:rsidP="007563DA">
            <w:pPr>
              <w:pStyle w:val="GalooliNormal"/>
            </w:pPr>
            <w:r>
              <w:t>Technicians &amp; Support</w:t>
            </w:r>
          </w:p>
        </w:tc>
        <w:tc>
          <w:tcPr>
            <w:tcW w:w="999" w:type="dxa"/>
          </w:tcPr>
          <w:p w:rsidR="007563DA" w:rsidRPr="006125A8" w:rsidRDefault="007563DA" w:rsidP="007563DA">
            <w:pPr>
              <w:pStyle w:val="GalooliNormal"/>
            </w:pPr>
            <w:r>
              <w:t xml:space="preserve">2 Hours </w:t>
            </w:r>
          </w:p>
        </w:tc>
      </w:tr>
      <w:tr w:rsidR="007563DA" w:rsidRPr="006125A8" w:rsidTr="009A16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73" w:type="dxa"/>
          </w:tcPr>
          <w:p w:rsidR="007563DA" w:rsidRDefault="007563DA" w:rsidP="007563DA">
            <w:pPr>
              <w:pStyle w:val="GalooliNormal"/>
            </w:pPr>
            <w:r>
              <w:t>ZON Control for Technicians</w:t>
            </w:r>
          </w:p>
        </w:tc>
        <w:tc>
          <w:tcPr>
            <w:tcW w:w="3762" w:type="dxa"/>
          </w:tcPr>
          <w:p w:rsidR="007563DA" w:rsidRDefault="007563DA" w:rsidP="007563DA">
            <w:pPr>
              <w:pStyle w:val="GalooliNormal"/>
              <w:numPr>
                <w:ilvl w:val="0"/>
                <w:numId w:val="22"/>
              </w:numPr>
            </w:pPr>
            <w:r>
              <w:t>Create Unit</w:t>
            </w:r>
          </w:p>
          <w:p w:rsidR="007563DA" w:rsidRDefault="007563DA" w:rsidP="007563DA">
            <w:pPr>
              <w:pStyle w:val="GalooliNormal"/>
              <w:numPr>
                <w:ilvl w:val="0"/>
                <w:numId w:val="22"/>
              </w:numPr>
            </w:pPr>
            <w:r>
              <w:t>Configure Unit</w:t>
            </w:r>
          </w:p>
        </w:tc>
        <w:tc>
          <w:tcPr>
            <w:tcW w:w="1566" w:type="dxa"/>
          </w:tcPr>
          <w:p w:rsidR="007563DA" w:rsidRDefault="007563DA" w:rsidP="007563DA">
            <w:pPr>
              <w:pStyle w:val="GalooliNormal"/>
            </w:pPr>
            <w:r>
              <w:t>Presentation + Demo + hands on</w:t>
            </w:r>
          </w:p>
        </w:tc>
        <w:tc>
          <w:tcPr>
            <w:tcW w:w="1175" w:type="dxa"/>
          </w:tcPr>
          <w:p w:rsidR="007563DA" w:rsidRDefault="007563DA" w:rsidP="007563DA">
            <w:pPr>
              <w:pStyle w:val="GalooliNormal"/>
            </w:pPr>
            <w:r>
              <w:t>Helor Meroz</w:t>
            </w:r>
          </w:p>
        </w:tc>
        <w:tc>
          <w:tcPr>
            <w:tcW w:w="1418" w:type="dxa"/>
          </w:tcPr>
          <w:p w:rsidR="007563DA" w:rsidRDefault="007563DA" w:rsidP="007563DA">
            <w:pPr>
              <w:pStyle w:val="GalooliNormal"/>
            </w:pPr>
            <w:r>
              <w:t>Technicians</w:t>
            </w:r>
          </w:p>
        </w:tc>
        <w:tc>
          <w:tcPr>
            <w:tcW w:w="999" w:type="dxa"/>
          </w:tcPr>
          <w:p w:rsidR="007563DA" w:rsidRDefault="007563DA" w:rsidP="007563DA">
            <w:pPr>
              <w:pStyle w:val="GalooliNormal"/>
            </w:pPr>
            <w:r>
              <w:t>2 Hours</w:t>
            </w:r>
          </w:p>
          <w:p w:rsidR="00CA1940" w:rsidRDefault="00CA1940" w:rsidP="007563DA">
            <w:pPr>
              <w:pStyle w:val="GalooliNormal"/>
            </w:pPr>
          </w:p>
          <w:p w:rsidR="00CA1940" w:rsidRDefault="00CA1940" w:rsidP="007563DA">
            <w:pPr>
              <w:pStyle w:val="GalooliNormal"/>
            </w:pPr>
          </w:p>
          <w:p w:rsidR="00CA1940" w:rsidRDefault="00CA1940" w:rsidP="007563DA">
            <w:pPr>
              <w:pStyle w:val="GalooliNormal"/>
            </w:pPr>
          </w:p>
        </w:tc>
      </w:tr>
      <w:tr w:rsidR="007563DA" w:rsidTr="009A16FA">
        <w:trPr>
          <w:trHeight w:val="240"/>
        </w:trPr>
        <w:tc>
          <w:tcPr>
            <w:tcW w:w="10593" w:type="dxa"/>
            <w:gridSpan w:val="6"/>
            <w:shd w:val="clear" w:color="auto" w:fill="92D050"/>
          </w:tcPr>
          <w:p w:rsidR="007563DA" w:rsidRDefault="007563DA" w:rsidP="007563DA">
            <w:pPr>
              <w:pStyle w:val="GalooliNormal"/>
              <w:rPr>
                <w:lang w:bidi="he-IL"/>
              </w:rPr>
            </w:pPr>
            <w:r>
              <w:lastRenderedPageBreak/>
              <w:t xml:space="preserve">Day </w:t>
            </w:r>
            <w:r w:rsidR="00FA6D92">
              <w:t>2</w:t>
            </w:r>
          </w:p>
        </w:tc>
      </w:tr>
      <w:tr w:rsidR="009A16FA" w:rsidTr="009A16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tcW w:w="1673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Practical Fuel Calibration</w:t>
            </w:r>
          </w:p>
        </w:tc>
        <w:tc>
          <w:tcPr>
            <w:tcW w:w="3762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Practice Fuel Calibration</w:t>
            </w:r>
          </w:p>
        </w:tc>
        <w:tc>
          <w:tcPr>
            <w:tcW w:w="1566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Hands On Practical</w:t>
            </w:r>
          </w:p>
        </w:tc>
        <w:tc>
          <w:tcPr>
            <w:tcW w:w="1175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Martin Emoit</w:t>
            </w:r>
          </w:p>
        </w:tc>
        <w:tc>
          <w:tcPr>
            <w:tcW w:w="1418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Technicians &amp; Support</w:t>
            </w:r>
          </w:p>
        </w:tc>
        <w:tc>
          <w:tcPr>
            <w:tcW w:w="999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1 Hour</w:t>
            </w:r>
          </w:p>
        </w:tc>
      </w:tr>
      <w:tr w:rsidR="009A16FA" w:rsidRPr="006125A8" w:rsidTr="00EA1B32">
        <w:trPr>
          <w:trHeight w:val="240"/>
        </w:trPr>
        <w:tc>
          <w:tcPr>
            <w:tcW w:w="1673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ZON Pro for Technicians</w:t>
            </w:r>
          </w:p>
        </w:tc>
        <w:tc>
          <w:tcPr>
            <w:tcW w:w="3762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Architecture</w:t>
            </w:r>
          </w:p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Overview</w:t>
            </w:r>
          </w:p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Basic Tabs</w:t>
            </w:r>
          </w:p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Device Configurations</w:t>
            </w:r>
          </w:p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IO and Event Configuration</w:t>
            </w:r>
          </w:p>
        </w:tc>
        <w:tc>
          <w:tcPr>
            <w:tcW w:w="1566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Presentation &amp; Demo</w:t>
            </w:r>
          </w:p>
        </w:tc>
        <w:tc>
          <w:tcPr>
            <w:tcW w:w="1175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Geoffrey</w:t>
            </w:r>
          </w:p>
        </w:tc>
        <w:tc>
          <w:tcPr>
            <w:tcW w:w="1418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  <w:rPr>
                <w:lang w:bidi="he-IL"/>
              </w:rPr>
            </w:pPr>
            <w:r>
              <w:t>Technicians &amp; Support</w:t>
            </w:r>
          </w:p>
        </w:tc>
        <w:tc>
          <w:tcPr>
            <w:tcW w:w="999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2.5 Hours</w:t>
            </w:r>
          </w:p>
        </w:tc>
      </w:tr>
      <w:tr w:rsidR="009A16FA" w:rsidRPr="006125A8" w:rsidTr="00EA1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tcW w:w="1673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ZON Pro for Office Management</w:t>
            </w:r>
          </w:p>
        </w:tc>
        <w:tc>
          <w:tcPr>
            <w:tcW w:w="3762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 xml:space="preserve">Map </w:t>
            </w:r>
          </w:p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Panels</w:t>
            </w:r>
          </w:p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Dashboards</w:t>
            </w:r>
          </w:p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Reports</w:t>
            </w:r>
          </w:p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User Management</w:t>
            </w:r>
          </w:p>
        </w:tc>
        <w:tc>
          <w:tcPr>
            <w:tcW w:w="1566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Presentation &amp; Demo</w:t>
            </w:r>
          </w:p>
        </w:tc>
        <w:tc>
          <w:tcPr>
            <w:tcW w:w="1175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Geoffrey</w:t>
            </w:r>
          </w:p>
        </w:tc>
        <w:tc>
          <w:tcPr>
            <w:tcW w:w="1418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Office Management</w:t>
            </w:r>
          </w:p>
        </w:tc>
        <w:tc>
          <w:tcPr>
            <w:tcW w:w="999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4 Hours</w:t>
            </w:r>
          </w:p>
        </w:tc>
      </w:tr>
      <w:tr w:rsidR="009A16FA" w:rsidTr="009A16FA">
        <w:trPr>
          <w:trHeight w:val="240"/>
        </w:trPr>
        <w:tc>
          <w:tcPr>
            <w:tcW w:w="10593" w:type="dxa"/>
            <w:gridSpan w:val="6"/>
            <w:shd w:val="clear" w:color="auto" w:fill="92D050"/>
          </w:tcPr>
          <w:p w:rsidR="009A16FA" w:rsidRDefault="009A16FA" w:rsidP="009A16FA">
            <w:pPr>
              <w:pStyle w:val="GalooliNormal"/>
              <w:rPr>
                <w:lang w:bidi="he-IL"/>
              </w:rPr>
            </w:pPr>
            <w:r>
              <w:t>Day 3</w:t>
            </w:r>
          </w:p>
        </w:tc>
      </w:tr>
      <w:tr w:rsidR="009A16FA" w:rsidRPr="006125A8" w:rsidTr="00EA1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tcW w:w="1673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Device Integrations</w:t>
            </w:r>
          </w:p>
        </w:tc>
        <w:tc>
          <w:tcPr>
            <w:tcW w:w="3762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Rectifiers</w:t>
            </w:r>
          </w:p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Fuel Configuration</w:t>
            </w:r>
          </w:p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Corona Extensions</w:t>
            </w:r>
          </w:p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>AC &amp; DC Meters</w:t>
            </w:r>
          </w:p>
        </w:tc>
        <w:tc>
          <w:tcPr>
            <w:tcW w:w="1566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Presentation &amp; Demo</w:t>
            </w:r>
          </w:p>
        </w:tc>
        <w:tc>
          <w:tcPr>
            <w:tcW w:w="1175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Martin Emoit</w:t>
            </w:r>
          </w:p>
        </w:tc>
        <w:tc>
          <w:tcPr>
            <w:tcW w:w="1418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Technicians &amp; Support</w:t>
            </w:r>
          </w:p>
        </w:tc>
        <w:tc>
          <w:tcPr>
            <w:tcW w:w="999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>2 Hours</w:t>
            </w:r>
          </w:p>
        </w:tc>
      </w:tr>
      <w:tr w:rsidR="009A16FA" w:rsidRPr="006125A8" w:rsidTr="00EA1B32">
        <w:trPr>
          <w:trHeight w:val="240"/>
        </w:trPr>
        <w:tc>
          <w:tcPr>
            <w:tcW w:w="1673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</w:pPr>
            <w:r>
              <w:t xml:space="preserve">Practical Device Integrations </w:t>
            </w:r>
          </w:p>
        </w:tc>
        <w:tc>
          <w:tcPr>
            <w:tcW w:w="3762" w:type="dxa"/>
            <w:shd w:val="clear" w:color="auto" w:fill="FFFFFF" w:themeFill="background1"/>
          </w:tcPr>
          <w:p w:rsidR="009A16FA" w:rsidRDefault="009A16FA" w:rsidP="009A16FA">
            <w:pPr>
              <w:pStyle w:val="GalooliNormal"/>
              <w:numPr>
                <w:ilvl w:val="0"/>
                <w:numId w:val="22"/>
              </w:numPr>
            </w:pPr>
            <w:r>
              <w:t xml:space="preserve">Configuration and </w:t>
            </w:r>
            <w:r w:rsidR="00CF0AF0">
              <w:t>I</w:t>
            </w:r>
            <w:r>
              <w:t xml:space="preserve">nstallation </w:t>
            </w:r>
            <w:r w:rsidR="00CF0AF0">
              <w:t>P</w:t>
            </w:r>
            <w:r>
              <w:t>ra</w:t>
            </w:r>
            <w:r w:rsidR="00CF0AF0">
              <w:t>ctical</w:t>
            </w:r>
          </w:p>
        </w:tc>
        <w:tc>
          <w:tcPr>
            <w:tcW w:w="1566" w:type="dxa"/>
            <w:shd w:val="clear" w:color="auto" w:fill="FFFFFF" w:themeFill="background1"/>
          </w:tcPr>
          <w:p w:rsidR="009A16FA" w:rsidRDefault="00CF0AF0" w:rsidP="009A16FA">
            <w:pPr>
              <w:pStyle w:val="GalooliNormal"/>
            </w:pPr>
            <w:r>
              <w:t>Hands On Practical</w:t>
            </w:r>
          </w:p>
        </w:tc>
        <w:tc>
          <w:tcPr>
            <w:tcW w:w="1175" w:type="dxa"/>
            <w:shd w:val="clear" w:color="auto" w:fill="FFFFFF" w:themeFill="background1"/>
          </w:tcPr>
          <w:p w:rsidR="009A16FA" w:rsidRDefault="00CF0AF0" w:rsidP="009A16FA">
            <w:pPr>
              <w:pStyle w:val="GalooliNormal"/>
            </w:pPr>
            <w:r>
              <w:t>Martin Emoit</w:t>
            </w:r>
          </w:p>
        </w:tc>
        <w:tc>
          <w:tcPr>
            <w:tcW w:w="1418" w:type="dxa"/>
            <w:shd w:val="clear" w:color="auto" w:fill="FFFFFF" w:themeFill="background1"/>
          </w:tcPr>
          <w:p w:rsidR="009A16FA" w:rsidRDefault="00CF0AF0" w:rsidP="009A16FA">
            <w:pPr>
              <w:pStyle w:val="GalooliNormal"/>
            </w:pPr>
            <w:r>
              <w:t>Technicians &amp; Support</w:t>
            </w:r>
          </w:p>
        </w:tc>
        <w:tc>
          <w:tcPr>
            <w:tcW w:w="999" w:type="dxa"/>
            <w:shd w:val="clear" w:color="auto" w:fill="FFFFFF" w:themeFill="background1"/>
          </w:tcPr>
          <w:p w:rsidR="009A16FA" w:rsidRDefault="00CF0AF0" w:rsidP="009A16FA">
            <w:pPr>
              <w:pStyle w:val="GalooliNormal"/>
            </w:pPr>
            <w:r>
              <w:t>2</w:t>
            </w:r>
            <w:r w:rsidR="009A16FA">
              <w:t xml:space="preserve"> Hours</w:t>
            </w:r>
          </w:p>
        </w:tc>
      </w:tr>
      <w:tr w:rsidR="00CF0AF0" w:rsidRPr="006125A8" w:rsidTr="00EA1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tcW w:w="1673" w:type="dxa"/>
            <w:shd w:val="clear" w:color="auto" w:fill="FFFFFF" w:themeFill="background1"/>
          </w:tcPr>
          <w:p w:rsidR="00CF0AF0" w:rsidRDefault="00CF0AF0" w:rsidP="009A16FA">
            <w:pPr>
              <w:pStyle w:val="GalooliNormal"/>
            </w:pPr>
            <w:r>
              <w:t>Troubleshooting</w:t>
            </w:r>
          </w:p>
        </w:tc>
        <w:tc>
          <w:tcPr>
            <w:tcW w:w="3762" w:type="dxa"/>
            <w:shd w:val="clear" w:color="auto" w:fill="FFFFFF" w:themeFill="background1"/>
          </w:tcPr>
          <w:p w:rsidR="00CF0AF0" w:rsidRDefault="00CF0AF0" w:rsidP="009A16FA">
            <w:pPr>
              <w:pStyle w:val="GalooliNormal"/>
              <w:numPr>
                <w:ilvl w:val="0"/>
                <w:numId w:val="22"/>
              </w:numPr>
            </w:pPr>
            <w:r>
              <w:t>Addressing and troubleshooting issues</w:t>
            </w:r>
          </w:p>
          <w:p w:rsidR="00CF0AF0" w:rsidRDefault="00CF0AF0" w:rsidP="009A16FA">
            <w:pPr>
              <w:pStyle w:val="GalooliNormal"/>
              <w:numPr>
                <w:ilvl w:val="0"/>
                <w:numId w:val="22"/>
              </w:numPr>
            </w:pPr>
            <w:r>
              <w:t>Working with Support</w:t>
            </w:r>
          </w:p>
        </w:tc>
        <w:tc>
          <w:tcPr>
            <w:tcW w:w="1566" w:type="dxa"/>
            <w:shd w:val="clear" w:color="auto" w:fill="FFFFFF" w:themeFill="background1"/>
          </w:tcPr>
          <w:p w:rsidR="00CF0AF0" w:rsidRDefault="00CF0AF0" w:rsidP="009A16FA">
            <w:pPr>
              <w:pStyle w:val="GalooliNormal"/>
            </w:pPr>
            <w:r>
              <w:t>Presentation</w:t>
            </w:r>
          </w:p>
        </w:tc>
        <w:tc>
          <w:tcPr>
            <w:tcW w:w="1175" w:type="dxa"/>
            <w:shd w:val="clear" w:color="auto" w:fill="FFFFFF" w:themeFill="background1"/>
          </w:tcPr>
          <w:p w:rsidR="00CF0AF0" w:rsidRDefault="00C01094" w:rsidP="009A16FA">
            <w:pPr>
              <w:pStyle w:val="GalooliNormal"/>
            </w:pPr>
            <w:r>
              <w:t>isiagi</w:t>
            </w:r>
            <w:bookmarkStart w:id="1" w:name="_GoBack"/>
            <w:bookmarkEnd w:id="1"/>
          </w:p>
        </w:tc>
        <w:tc>
          <w:tcPr>
            <w:tcW w:w="1418" w:type="dxa"/>
            <w:shd w:val="clear" w:color="auto" w:fill="FFFFFF" w:themeFill="background1"/>
          </w:tcPr>
          <w:p w:rsidR="00CF0AF0" w:rsidRDefault="00CF0AF0" w:rsidP="00CF0AF0">
            <w:pPr>
              <w:pStyle w:val="GalooliNormal"/>
              <w:jc w:val="center"/>
            </w:pPr>
            <w:r>
              <w:t>Technicians &amp; Support</w:t>
            </w:r>
          </w:p>
        </w:tc>
        <w:tc>
          <w:tcPr>
            <w:tcW w:w="999" w:type="dxa"/>
            <w:shd w:val="clear" w:color="auto" w:fill="FFFFFF" w:themeFill="background1"/>
          </w:tcPr>
          <w:p w:rsidR="00CF0AF0" w:rsidRDefault="00CF0AF0" w:rsidP="009A16FA">
            <w:pPr>
              <w:pStyle w:val="GalooliNormal"/>
            </w:pPr>
            <w:r>
              <w:t>2 Hours</w:t>
            </w:r>
          </w:p>
        </w:tc>
      </w:tr>
      <w:tr w:rsidR="00CF0AF0" w:rsidRPr="006125A8" w:rsidTr="00EA1B32">
        <w:trPr>
          <w:trHeight w:val="240"/>
        </w:trPr>
        <w:tc>
          <w:tcPr>
            <w:tcW w:w="1673" w:type="dxa"/>
            <w:shd w:val="clear" w:color="auto" w:fill="FFFFFF" w:themeFill="background1"/>
          </w:tcPr>
          <w:p w:rsidR="00CF0AF0" w:rsidRDefault="00CF0AF0" w:rsidP="009A16FA">
            <w:pPr>
              <w:pStyle w:val="GalooliNormal"/>
            </w:pPr>
            <w:r>
              <w:t>Summary &amp; Conclusions</w:t>
            </w:r>
          </w:p>
        </w:tc>
        <w:tc>
          <w:tcPr>
            <w:tcW w:w="3762" w:type="dxa"/>
            <w:shd w:val="clear" w:color="auto" w:fill="FFFFFF" w:themeFill="background1"/>
          </w:tcPr>
          <w:p w:rsidR="00CF0AF0" w:rsidRDefault="00CF0AF0" w:rsidP="009A16FA">
            <w:pPr>
              <w:pStyle w:val="GalooliNormal"/>
              <w:numPr>
                <w:ilvl w:val="0"/>
                <w:numId w:val="22"/>
              </w:numPr>
            </w:pPr>
            <w:r>
              <w:t>Summary</w:t>
            </w:r>
          </w:p>
          <w:p w:rsidR="00CF0AF0" w:rsidRDefault="00CF0AF0" w:rsidP="009A16FA">
            <w:pPr>
              <w:pStyle w:val="GalooliNormal"/>
              <w:numPr>
                <w:ilvl w:val="0"/>
                <w:numId w:val="22"/>
              </w:numPr>
            </w:pPr>
            <w:r>
              <w:t>Conclusions</w:t>
            </w:r>
          </w:p>
        </w:tc>
        <w:tc>
          <w:tcPr>
            <w:tcW w:w="1566" w:type="dxa"/>
            <w:shd w:val="clear" w:color="auto" w:fill="FFFFFF" w:themeFill="background1"/>
          </w:tcPr>
          <w:p w:rsidR="00CF0AF0" w:rsidRDefault="00CF0AF0" w:rsidP="009A16FA">
            <w:pPr>
              <w:pStyle w:val="GalooliNormal"/>
            </w:pPr>
            <w:r>
              <w:t>Discussion</w:t>
            </w:r>
          </w:p>
        </w:tc>
        <w:tc>
          <w:tcPr>
            <w:tcW w:w="1175" w:type="dxa"/>
            <w:shd w:val="clear" w:color="auto" w:fill="FFFFFF" w:themeFill="background1"/>
          </w:tcPr>
          <w:p w:rsidR="00CF0AF0" w:rsidRDefault="00CF0AF0" w:rsidP="009A16FA">
            <w:pPr>
              <w:pStyle w:val="GalooliNormal"/>
            </w:pPr>
            <w:r>
              <w:t>Martin Emoit</w:t>
            </w:r>
          </w:p>
        </w:tc>
        <w:tc>
          <w:tcPr>
            <w:tcW w:w="1418" w:type="dxa"/>
            <w:shd w:val="clear" w:color="auto" w:fill="FFFFFF" w:themeFill="background1"/>
          </w:tcPr>
          <w:p w:rsidR="00CF0AF0" w:rsidRDefault="00CF0AF0" w:rsidP="00CF0AF0">
            <w:pPr>
              <w:pStyle w:val="GalooliNormal"/>
              <w:jc w:val="center"/>
            </w:pPr>
            <w:r>
              <w:t>Technicians &amp; Support &amp; Office Management</w:t>
            </w:r>
          </w:p>
        </w:tc>
        <w:tc>
          <w:tcPr>
            <w:tcW w:w="999" w:type="dxa"/>
            <w:shd w:val="clear" w:color="auto" w:fill="FFFFFF" w:themeFill="background1"/>
          </w:tcPr>
          <w:p w:rsidR="00CF0AF0" w:rsidRDefault="00CF0AF0" w:rsidP="009A16FA">
            <w:pPr>
              <w:pStyle w:val="GalooliNormal"/>
            </w:pPr>
          </w:p>
        </w:tc>
      </w:tr>
    </w:tbl>
    <w:p w:rsidR="005027ED" w:rsidRDefault="005027ED" w:rsidP="00D146CB">
      <w:pPr>
        <w:pStyle w:val="GalooliNormal"/>
        <w:rPr>
          <w:rFonts w:asciiTheme="minorHAnsi" w:hAnsiTheme="minorHAnsi" w:cstheme="minorHAnsi"/>
        </w:rPr>
      </w:pPr>
    </w:p>
    <w:sectPr w:rsidR="005027ED" w:rsidSect="00FC6D6A">
      <w:footerReference w:type="default" r:id="rId15"/>
      <w:footerReference w:type="first" r:id="rId16"/>
      <w:pgSz w:w="11907" w:h="16840" w:code="9"/>
      <w:pgMar w:top="2041" w:right="567" w:bottom="1701" w:left="737" w:header="397" w:footer="794" w:gutter="0"/>
      <w:pgNumType w:start="1"/>
      <w:cols w:space="17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0AC8" w:rsidRDefault="00B20AC8" w:rsidP="00B462EE">
      <w:pPr>
        <w:spacing w:line="240" w:lineRule="auto"/>
      </w:pPr>
      <w:r>
        <w:separator/>
      </w:r>
    </w:p>
  </w:endnote>
  <w:endnote w:type="continuationSeparator" w:id="0">
    <w:p w:rsidR="00B20AC8" w:rsidRDefault="00B20AC8" w:rsidP="00B46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5392524"/>
      <w:docPartObj>
        <w:docPartGallery w:val="Page Numbers (Bottom of Page)"/>
        <w:docPartUnique/>
      </w:docPartObj>
    </w:sdtPr>
    <w:sdtEndPr>
      <w:rPr>
        <w:sz w:val="16"/>
      </w:rPr>
    </w:sdtEndPr>
    <w:sdtContent>
      <w:p w:rsidR="009A16FA" w:rsidRPr="002C189C" w:rsidRDefault="009A16FA" w:rsidP="0067437F">
        <w:pPr>
          <w:pStyle w:val="VirtriumFooter"/>
          <w:jc w:val="right"/>
          <w:rPr>
            <w:sz w:val="16"/>
          </w:rPr>
        </w:pPr>
        <w:r>
          <w:t xml:space="preserve"> </w:t>
        </w:r>
        <w:r w:rsidRPr="0067437F">
          <w:rPr>
            <w:color w:val="auto"/>
            <w:sz w:val="16"/>
          </w:rPr>
          <w:t xml:space="preserve">Page </w:t>
        </w:r>
        <w:r w:rsidRPr="0067437F">
          <w:rPr>
            <w:color w:val="auto"/>
            <w:sz w:val="16"/>
          </w:rPr>
          <w:fldChar w:fldCharType="begin"/>
        </w:r>
        <w:r w:rsidRPr="0067437F">
          <w:rPr>
            <w:color w:val="auto"/>
            <w:sz w:val="16"/>
          </w:rPr>
          <w:instrText xml:space="preserve"> PAGE  \* roman  \* MERGEFORMAT </w:instrText>
        </w:r>
        <w:r w:rsidRPr="0067437F">
          <w:rPr>
            <w:color w:val="auto"/>
            <w:sz w:val="16"/>
          </w:rPr>
          <w:fldChar w:fldCharType="separate"/>
        </w:r>
        <w:r>
          <w:rPr>
            <w:color w:val="auto"/>
            <w:sz w:val="16"/>
          </w:rPr>
          <w:t>iv</w:t>
        </w:r>
        <w:r w:rsidRPr="0067437F">
          <w:rPr>
            <w:color w:val="auto"/>
            <w:sz w:val="16"/>
          </w:rPr>
          <w:fldChar w:fldCharType="end"/>
        </w:r>
        <w:r w:rsidRPr="0067437F">
          <w:rPr>
            <w:color w:val="auto"/>
            <w:sz w:val="16"/>
          </w:rPr>
          <w:t xml:space="preserve"> of </w:t>
        </w:r>
        <w:r w:rsidRPr="0067437F">
          <w:rPr>
            <w:color w:val="auto"/>
            <w:sz w:val="16"/>
          </w:rPr>
          <w:fldChar w:fldCharType="begin"/>
        </w:r>
        <w:r w:rsidRPr="0067437F">
          <w:rPr>
            <w:color w:val="auto"/>
            <w:sz w:val="16"/>
          </w:rPr>
          <w:instrText xml:space="preserve"> SECTIONPAGES  \* roman  \* MERGEFORMAT </w:instrText>
        </w:r>
        <w:r w:rsidRPr="0067437F">
          <w:rPr>
            <w:color w:val="auto"/>
            <w:sz w:val="16"/>
          </w:rPr>
          <w:fldChar w:fldCharType="separate"/>
        </w:r>
        <w:r>
          <w:rPr>
            <w:color w:val="auto"/>
            <w:sz w:val="16"/>
          </w:rPr>
          <w:t>ii</w:t>
        </w:r>
        <w:r w:rsidRPr="0067437F">
          <w:rPr>
            <w:color w:val="auto"/>
            <w:sz w:val="16"/>
          </w:rPr>
          <w:fldChar w:fldCharType="end"/>
        </w:r>
      </w:p>
    </w:sdtContent>
  </w:sdt>
  <w:p w:rsidR="009A16FA" w:rsidRDefault="009A16F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16FA" w:rsidRPr="0067437F" w:rsidRDefault="009A16FA" w:rsidP="0067437F">
    <w:pPr>
      <w:pStyle w:val="VirtriumFooterAddress"/>
      <w:rPr>
        <w:color w:val="auto"/>
      </w:rPr>
    </w:pPr>
    <w:r w:rsidRPr="0067437F">
      <w:rPr>
        <w:color w:val="auto"/>
      </w:rPr>
      <w:t xml:space="preserve">© Galooli Ltd. </w:t>
    </w:r>
    <w:r w:rsidRPr="0067437F">
      <w:rPr>
        <w:rFonts w:cs="Calibri"/>
        <w:color w:val="auto"/>
      </w:rPr>
      <w:t xml:space="preserve">48 Yehuda Halevi St.. P.O.B 14007 Tel-Aviv, Israel 6578202 | Tel: +972 3 5656900 | </w:t>
    </w:r>
    <w:hyperlink r:id="rId1" w:history="1">
      <w:r w:rsidRPr="0067437F">
        <w:rPr>
          <w:rStyle w:val="Hyperlink"/>
          <w:rFonts w:asciiTheme="minorHAnsi" w:hAnsiTheme="minorHAnsi" w:cstheme="minorHAnsi"/>
          <w:color w:val="auto"/>
          <w:lang w:eastAsia="en-US"/>
        </w:rPr>
        <w:t>info@galooli.com</w:t>
      </w:r>
    </w:hyperlink>
    <w:r w:rsidRPr="0067437F">
      <w:rPr>
        <w:rStyle w:val="Hyperlink"/>
        <w:rFonts w:asciiTheme="minorHAnsi" w:hAnsiTheme="minorHAnsi" w:cstheme="minorHAnsi"/>
        <w:color w:val="auto"/>
        <w:u w:val="none"/>
        <w:lang w:eastAsia="en-US"/>
      </w:rPr>
      <w:t xml:space="preserve">  | </w:t>
    </w:r>
    <w:hyperlink r:id="rId2" w:history="1">
      <w:r w:rsidRPr="0067437F">
        <w:rPr>
          <w:rStyle w:val="Hyperlink"/>
          <w:rFonts w:cs="Calibri"/>
          <w:color w:val="auto"/>
        </w:rPr>
        <w:t>www.galooli.com</w:t>
      </w:r>
    </w:hyperlink>
  </w:p>
  <w:p w:rsidR="009A16FA" w:rsidRDefault="009A16FA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auto"/>
      </w:rPr>
      <w:id w:val="1238909670"/>
      <w:docPartObj>
        <w:docPartGallery w:val="Page Numbers (Bottom of Page)"/>
        <w:docPartUnique/>
      </w:docPartObj>
    </w:sdtPr>
    <w:sdtEndPr/>
    <w:sdtContent>
      <w:p w:rsidR="009A16FA" w:rsidRPr="0051642E" w:rsidRDefault="009A16FA" w:rsidP="0051642E">
        <w:pPr>
          <w:pStyle w:val="VirtriumFooter"/>
          <w:jc w:val="right"/>
          <w:rPr>
            <w:color w:val="auto"/>
            <w:sz w:val="16"/>
          </w:rPr>
        </w:pPr>
        <w:r w:rsidRPr="0051642E">
          <w:rPr>
            <w:color w:val="auto"/>
          </w:rPr>
          <w:t xml:space="preserve"> </w:t>
        </w:r>
        <w:r w:rsidRPr="0051642E">
          <w:rPr>
            <w:color w:val="auto"/>
            <w:sz w:val="16"/>
          </w:rPr>
          <w:t xml:space="preserve">Page </w:t>
        </w:r>
        <w:r w:rsidRPr="0051642E">
          <w:rPr>
            <w:color w:val="auto"/>
            <w:sz w:val="16"/>
          </w:rPr>
          <w:fldChar w:fldCharType="begin"/>
        </w:r>
        <w:r w:rsidRPr="0051642E">
          <w:rPr>
            <w:color w:val="auto"/>
            <w:sz w:val="16"/>
          </w:rPr>
          <w:instrText xml:space="preserve"> PAGE  \* Arabic  \* MERGEFORMAT </w:instrText>
        </w:r>
        <w:r w:rsidRPr="0051642E">
          <w:rPr>
            <w:color w:val="auto"/>
            <w:sz w:val="16"/>
          </w:rPr>
          <w:fldChar w:fldCharType="separate"/>
        </w:r>
        <w:r w:rsidR="00C01094">
          <w:rPr>
            <w:color w:val="auto"/>
            <w:sz w:val="16"/>
          </w:rPr>
          <w:t>2</w:t>
        </w:r>
        <w:r w:rsidRPr="0051642E">
          <w:rPr>
            <w:color w:val="auto"/>
            <w:sz w:val="16"/>
          </w:rPr>
          <w:fldChar w:fldCharType="end"/>
        </w:r>
        <w:r w:rsidRPr="0051642E">
          <w:rPr>
            <w:color w:val="auto"/>
            <w:sz w:val="16"/>
          </w:rPr>
          <w:t xml:space="preserve"> of </w:t>
        </w:r>
        <w:r w:rsidRPr="0051642E">
          <w:rPr>
            <w:color w:val="auto"/>
            <w:sz w:val="16"/>
          </w:rPr>
          <w:fldChar w:fldCharType="begin"/>
        </w:r>
        <w:r w:rsidRPr="0051642E">
          <w:rPr>
            <w:color w:val="auto"/>
            <w:sz w:val="16"/>
          </w:rPr>
          <w:instrText xml:space="preserve"> SECTIONPAGES  \* Arabic  \* MERGEFORMAT </w:instrText>
        </w:r>
        <w:r w:rsidRPr="0051642E">
          <w:rPr>
            <w:color w:val="auto"/>
            <w:sz w:val="16"/>
          </w:rPr>
          <w:fldChar w:fldCharType="separate"/>
        </w:r>
        <w:r w:rsidR="00C01094">
          <w:rPr>
            <w:color w:val="auto"/>
            <w:sz w:val="16"/>
          </w:rPr>
          <w:t>3</w:t>
        </w:r>
        <w:r w:rsidRPr="0051642E">
          <w:rPr>
            <w:color w:val="auto"/>
            <w:sz w:val="16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16FA" w:rsidRPr="002C189C" w:rsidRDefault="009A16FA" w:rsidP="002C189C">
    <w:pPr>
      <w:pStyle w:val="VirtriumFooter"/>
      <w:jc w:val="right"/>
      <w:rPr>
        <w:sz w:val="16"/>
      </w:rPr>
    </w:pPr>
    <w:r w:rsidRPr="009A5AD1">
      <w:rPr>
        <w:sz w:val="16"/>
        <w:lang w:val="en-US" w:eastAsia="en-US" w:bidi="he-IL"/>
      </w:rPr>
      <w:drawing>
        <wp:anchor distT="0" distB="0" distL="114300" distR="114300" simplePos="0" relativeHeight="251702272" behindDoc="1" locked="1" layoutInCell="1" allowOverlap="1" wp14:anchorId="2EA30A8B" wp14:editId="3FD83AAE">
          <wp:simplePos x="0" y="0"/>
          <wp:positionH relativeFrom="page">
            <wp:posOffset>0</wp:posOffset>
          </wp:positionH>
          <wp:positionV relativeFrom="page">
            <wp:posOffset>9839325</wp:posOffset>
          </wp:positionV>
          <wp:extent cx="7559675" cy="1390650"/>
          <wp:effectExtent l="19050" t="0" r="3175" b="0"/>
          <wp:wrapNone/>
          <wp:docPr id="5" name="Picture 12" descr="Ribbon cov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ibbon cov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675" cy="1390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Project Ref: </w:t>
    </w:r>
    <w:r>
      <w:t xml:space="preserve">30204   </w:t>
    </w:r>
    <w:r w:rsidRPr="009A5AD1">
      <w:rPr>
        <w:sz w:val="16"/>
      </w:rPr>
      <w:t xml:space="preserve">Page </w:t>
    </w:r>
    <w:r>
      <w:rPr>
        <w:sz w:val="16"/>
      </w:rPr>
      <w:fldChar w:fldCharType="begin"/>
    </w:r>
    <w:r>
      <w:rPr>
        <w:sz w:val="16"/>
      </w:rPr>
      <w:instrText xml:space="preserve"> PAGE  \* Arabic  \* MERGEFORMAT </w:instrText>
    </w:r>
    <w:r>
      <w:rPr>
        <w:sz w:val="16"/>
      </w:rPr>
      <w:fldChar w:fldCharType="separate"/>
    </w:r>
    <w:r>
      <w:rPr>
        <w:sz w:val="16"/>
      </w:rPr>
      <w:t>1</w:t>
    </w:r>
    <w:r>
      <w:rPr>
        <w:sz w:val="16"/>
      </w:rPr>
      <w:fldChar w:fldCharType="end"/>
    </w:r>
    <w:r w:rsidRPr="009A5AD1">
      <w:rPr>
        <w:sz w:val="16"/>
      </w:rPr>
      <w:t xml:space="preserve"> of </w:t>
    </w:r>
    <w:fldSimple w:instr=" SECTIONPAGES  \* Arabic  \* MERGEFORMAT ">
      <w:r>
        <w:t>53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0AC8" w:rsidRDefault="00B20AC8" w:rsidP="00B462EE">
      <w:pPr>
        <w:spacing w:line="240" w:lineRule="auto"/>
      </w:pPr>
      <w:r>
        <w:separator/>
      </w:r>
    </w:p>
  </w:footnote>
  <w:footnote w:type="continuationSeparator" w:id="0">
    <w:p w:rsidR="00B20AC8" w:rsidRDefault="00B20AC8" w:rsidP="00B462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16FA" w:rsidRDefault="009A16FA" w:rsidP="00B463C0">
    <w:pPr>
      <w:pStyle w:val="Header"/>
      <w:ind w:left="-709"/>
    </w:pPr>
    <w:r>
      <w:rPr>
        <w:noProof/>
        <w:lang w:val="en-US" w:bidi="he-IL"/>
      </w:rPr>
      <w:drawing>
        <wp:anchor distT="0" distB="0" distL="114300" distR="114300" simplePos="0" relativeHeight="251703296" behindDoc="0" locked="0" layoutInCell="1" allowOverlap="1" wp14:anchorId="19B62C46">
          <wp:simplePos x="0" y="0"/>
          <wp:positionH relativeFrom="page">
            <wp:align>right</wp:align>
          </wp:positionH>
          <wp:positionV relativeFrom="paragraph">
            <wp:posOffset>-360045</wp:posOffset>
          </wp:positionV>
          <wp:extent cx="7533005" cy="4371340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3005" cy="437134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9912DD"/>
    <w:multiLevelType w:val="hybridMultilevel"/>
    <w:tmpl w:val="B6707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85C1E"/>
    <w:multiLevelType w:val="hybridMultilevel"/>
    <w:tmpl w:val="6E4CD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40EE5"/>
    <w:multiLevelType w:val="multilevel"/>
    <w:tmpl w:val="3C225E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3" w15:restartNumberingAfterBreak="0">
    <w:nsid w:val="1FEF47E9"/>
    <w:multiLevelType w:val="multilevel"/>
    <w:tmpl w:val="1E8EA82C"/>
    <w:lvl w:ilvl="0">
      <w:start w:val="1"/>
      <w:numFmt w:val="bullet"/>
      <w:pStyle w:val="ListParagraph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4" w15:restartNumberingAfterBreak="0">
    <w:nsid w:val="250450C5"/>
    <w:multiLevelType w:val="multilevel"/>
    <w:tmpl w:val="14041D72"/>
    <w:lvl w:ilvl="0">
      <w:start w:val="1"/>
      <w:numFmt w:val="decimal"/>
      <w:lvlText w:val="%1"/>
      <w:lvlJc w:val="left"/>
      <w:pPr>
        <w:tabs>
          <w:tab w:val="num" w:pos="1134"/>
        </w:tabs>
        <w:ind w:left="1134" w:hanging="1134"/>
      </w:pPr>
      <w:rPr>
        <w:rFonts w:ascii="Arial Narrow" w:hAnsi="Arial Narrow" w:hint="default"/>
        <w:b/>
        <w:i w:val="0"/>
        <w:sz w:val="32"/>
      </w:rPr>
    </w:lvl>
    <w:lvl w:ilvl="1">
      <w:start w:val="1"/>
      <w:numFmt w:val="decimal"/>
      <w:pStyle w:val="TOC6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B0149F9"/>
    <w:multiLevelType w:val="hybridMultilevel"/>
    <w:tmpl w:val="35F41F38"/>
    <w:lvl w:ilvl="0" w:tplc="16E6E1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90361B"/>
    <w:multiLevelType w:val="hybridMultilevel"/>
    <w:tmpl w:val="AC68918A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876977"/>
    <w:multiLevelType w:val="hybridMultilevel"/>
    <w:tmpl w:val="6AE40404"/>
    <w:lvl w:ilvl="0" w:tplc="66F2BFBE">
      <w:start w:val="1"/>
      <w:numFmt w:val="decimal"/>
      <w:lvlText w:val="%1."/>
      <w:lvlJc w:val="left"/>
      <w:pPr>
        <w:ind w:left="1097" w:hanging="360"/>
      </w:pPr>
    </w:lvl>
    <w:lvl w:ilvl="1" w:tplc="04090019">
      <w:start w:val="1"/>
      <w:numFmt w:val="lowerLetter"/>
      <w:lvlText w:val="%2."/>
      <w:lvlJc w:val="left"/>
      <w:pPr>
        <w:ind w:left="1817" w:hanging="360"/>
      </w:pPr>
    </w:lvl>
    <w:lvl w:ilvl="2" w:tplc="0409001B" w:tentative="1">
      <w:start w:val="1"/>
      <w:numFmt w:val="lowerRoman"/>
      <w:lvlText w:val="%3."/>
      <w:lvlJc w:val="right"/>
      <w:pPr>
        <w:ind w:left="2537" w:hanging="180"/>
      </w:pPr>
    </w:lvl>
    <w:lvl w:ilvl="3" w:tplc="0409000F" w:tentative="1">
      <w:start w:val="1"/>
      <w:numFmt w:val="decimal"/>
      <w:lvlText w:val="%4."/>
      <w:lvlJc w:val="left"/>
      <w:pPr>
        <w:ind w:left="3257" w:hanging="360"/>
      </w:pPr>
    </w:lvl>
    <w:lvl w:ilvl="4" w:tplc="04090019" w:tentative="1">
      <w:start w:val="1"/>
      <w:numFmt w:val="lowerLetter"/>
      <w:lvlText w:val="%5."/>
      <w:lvlJc w:val="left"/>
      <w:pPr>
        <w:ind w:left="3977" w:hanging="360"/>
      </w:pPr>
    </w:lvl>
    <w:lvl w:ilvl="5" w:tplc="0409001B" w:tentative="1">
      <w:start w:val="1"/>
      <w:numFmt w:val="lowerRoman"/>
      <w:lvlText w:val="%6."/>
      <w:lvlJc w:val="right"/>
      <w:pPr>
        <w:ind w:left="4697" w:hanging="180"/>
      </w:pPr>
    </w:lvl>
    <w:lvl w:ilvl="6" w:tplc="0409000F" w:tentative="1">
      <w:start w:val="1"/>
      <w:numFmt w:val="decimal"/>
      <w:lvlText w:val="%7."/>
      <w:lvlJc w:val="left"/>
      <w:pPr>
        <w:ind w:left="5417" w:hanging="360"/>
      </w:pPr>
    </w:lvl>
    <w:lvl w:ilvl="7" w:tplc="04090019" w:tentative="1">
      <w:start w:val="1"/>
      <w:numFmt w:val="lowerLetter"/>
      <w:lvlText w:val="%8."/>
      <w:lvlJc w:val="left"/>
      <w:pPr>
        <w:ind w:left="6137" w:hanging="360"/>
      </w:pPr>
    </w:lvl>
    <w:lvl w:ilvl="8" w:tplc="040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8" w15:restartNumberingAfterBreak="0">
    <w:nsid w:val="53F36055"/>
    <w:multiLevelType w:val="hybridMultilevel"/>
    <w:tmpl w:val="7D06C78E"/>
    <w:lvl w:ilvl="0" w:tplc="492ECE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44488F"/>
    <w:multiLevelType w:val="hybridMultilevel"/>
    <w:tmpl w:val="B7780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0C"/>
    <w:multiLevelType w:val="hybridMultilevel"/>
    <w:tmpl w:val="3864DB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6F2407"/>
    <w:multiLevelType w:val="hybridMultilevel"/>
    <w:tmpl w:val="D5C48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390B17"/>
    <w:multiLevelType w:val="hybridMultilevel"/>
    <w:tmpl w:val="F754E8FE"/>
    <w:lvl w:ilvl="0" w:tplc="0FCA168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0A0946"/>
    <w:multiLevelType w:val="hybridMultilevel"/>
    <w:tmpl w:val="DAAEFFD4"/>
    <w:lvl w:ilvl="0" w:tplc="71426474">
      <w:start w:val="1"/>
      <w:numFmt w:val="bullet"/>
      <w:pStyle w:val="GalooliBullets"/>
      <w:lvlText w:val=""/>
      <w:lvlJc w:val="left"/>
      <w:pPr>
        <w:ind w:left="1097" w:hanging="360"/>
      </w:pPr>
      <w:rPr>
        <w:rFonts w:ascii="Symbol" w:hAnsi="Symbol" w:hint="default"/>
        <w:sz w:val="16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3E6D12"/>
    <w:multiLevelType w:val="multilevel"/>
    <w:tmpl w:val="605C2934"/>
    <w:lvl w:ilvl="0">
      <w:start w:val="1"/>
      <w:numFmt w:val="decimal"/>
      <w:pStyle w:val="Heading1"/>
      <w:lvlText w:val="%1."/>
      <w:lvlJc w:val="left"/>
      <w:pPr>
        <w:ind w:left="1997" w:hanging="737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2281" w:hanging="73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2565" w:hanging="73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2849" w:hanging="73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33" w:hanging="73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17" w:hanging="73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01" w:hanging="73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85" w:hanging="73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269" w:hanging="737"/>
      </w:pPr>
      <w:rPr>
        <w:rFonts w:hint="default"/>
      </w:rPr>
    </w:lvl>
  </w:abstractNum>
  <w:abstractNum w:abstractNumId="15" w15:restartNumberingAfterBreak="0">
    <w:nsid w:val="6E57443D"/>
    <w:multiLevelType w:val="hybridMultilevel"/>
    <w:tmpl w:val="4A7601E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B91969"/>
    <w:multiLevelType w:val="multilevel"/>
    <w:tmpl w:val="51C6AEBE"/>
    <w:lvl w:ilvl="0">
      <w:start w:val="1"/>
      <w:numFmt w:val="decimal"/>
      <w:pStyle w:val="Heading5"/>
      <w:lvlText w:val="%1."/>
      <w:lvlJc w:val="left"/>
      <w:pPr>
        <w:tabs>
          <w:tab w:val="num" w:pos="964"/>
        </w:tabs>
        <w:ind w:left="964" w:hanging="227"/>
      </w:pPr>
      <w:rPr>
        <w:rFonts w:hint="default"/>
        <w:b w:val="0"/>
        <w:i w:val="0"/>
        <w:color w:val="06357A"/>
      </w:rPr>
    </w:lvl>
    <w:lvl w:ilvl="1">
      <w:start w:val="1"/>
      <w:numFmt w:val="decimal"/>
      <w:pStyle w:val="Heading6"/>
      <w:lvlText w:val="%1.%2."/>
      <w:lvlJc w:val="left"/>
      <w:pPr>
        <w:tabs>
          <w:tab w:val="num" w:pos="964"/>
        </w:tabs>
        <w:ind w:left="964" w:hanging="227"/>
      </w:pPr>
      <w:rPr>
        <w:rFonts w:hint="default"/>
      </w:rPr>
    </w:lvl>
    <w:lvl w:ilvl="2">
      <w:start w:val="1"/>
      <w:numFmt w:val="decimal"/>
      <w:pStyle w:val="Heading7"/>
      <w:lvlText w:val="%1.%2.%3."/>
      <w:lvlJc w:val="left"/>
      <w:pPr>
        <w:tabs>
          <w:tab w:val="num" w:pos="964"/>
        </w:tabs>
        <w:ind w:left="964" w:hanging="227"/>
      </w:pPr>
      <w:rPr>
        <w:rFonts w:hint="default"/>
        <w:color w:val="06357A"/>
      </w:rPr>
    </w:lvl>
    <w:lvl w:ilvl="3">
      <w:start w:val="1"/>
      <w:numFmt w:val="decimal"/>
      <w:lvlText w:val="%1.%2.%3.%4."/>
      <w:lvlJc w:val="left"/>
      <w:pPr>
        <w:tabs>
          <w:tab w:val="num" w:pos="964"/>
        </w:tabs>
        <w:ind w:left="964" w:hanging="22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64"/>
        </w:tabs>
        <w:ind w:left="964" w:hanging="22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964"/>
        </w:tabs>
        <w:ind w:left="964" w:hanging="22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964"/>
        </w:tabs>
        <w:ind w:left="964" w:hanging="22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64"/>
        </w:tabs>
        <w:ind w:left="964" w:hanging="22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64"/>
        </w:tabs>
        <w:ind w:left="964" w:hanging="227"/>
      </w:pPr>
      <w:rPr>
        <w:rFonts w:hint="default"/>
      </w:rPr>
    </w:lvl>
  </w:abstractNum>
  <w:abstractNum w:abstractNumId="17" w15:restartNumberingAfterBreak="0">
    <w:nsid w:val="71E063C1"/>
    <w:multiLevelType w:val="hybridMultilevel"/>
    <w:tmpl w:val="92C2C754"/>
    <w:lvl w:ilvl="0" w:tplc="6492C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3F7E24"/>
    <w:multiLevelType w:val="hybridMultilevel"/>
    <w:tmpl w:val="978664A8"/>
    <w:lvl w:ilvl="0" w:tplc="DECE27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6"/>
  </w:num>
  <w:num w:numId="4">
    <w:abstractNumId w:val="16"/>
    <w:lvlOverride w:ilvl="0">
      <w:lvl w:ilvl="0">
        <w:start w:val="1"/>
        <w:numFmt w:val="decimal"/>
        <w:pStyle w:val="Heading5"/>
        <w:lvlText w:val="%1."/>
        <w:lvlJc w:val="left"/>
        <w:pPr>
          <w:tabs>
            <w:tab w:val="num" w:pos="964"/>
          </w:tabs>
          <w:ind w:left="964" w:hanging="227"/>
        </w:pPr>
        <w:rPr>
          <w:rFonts w:hint="default"/>
          <w:b w:val="0"/>
          <w:i w:val="0"/>
          <w:color w:val="06357A"/>
        </w:rPr>
      </w:lvl>
    </w:lvlOverride>
    <w:lvlOverride w:ilvl="1">
      <w:lvl w:ilvl="1">
        <w:start w:val="1"/>
        <w:numFmt w:val="decimal"/>
        <w:pStyle w:val="Heading6"/>
        <w:lvlText w:val="%1.%2."/>
        <w:lvlJc w:val="left"/>
        <w:pPr>
          <w:tabs>
            <w:tab w:val="num" w:pos="1078"/>
          </w:tabs>
          <w:ind w:left="1078" w:hanging="227"/>
        </w:pPr>
        <w:rPr>
          <w:rFonts w:hint="default"/>
          <w:color w:val="06357A"/>
        </w:rPr>
      </w:lvl>
    </w:lvlOverride>
    <w:lvlOverride w:ilvl="2">
      <w:lvl w:ilvl="2">
        <w:start w:val="1"/>
        <w:numFmt w:val="decimal"/>
        <w:pStyle w:val="Heading7"/>
        <w:lvlText w:val="%1.%2.%3."/>
        <w:lvlJc w:val="left"/>
        <w:pPr>
          <w:tabs>
            <w:tab w:val="num" w:pos="964"/>
          </w:tabs>
          <w:ind w:left="964" w:hanging="227"/>
        </w:pPr>
        <w:rPr>
          <w:rFonts w:hint="default"/>
          <w:color w:val="06357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964"/>
          </w:tabs>
          <w:ind w:left="964" w:hanging="22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964"/>
          </w:tabs>
          <w:ind w:left="964" w:hanging="22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964"/>
          </w:tabs>
          <w:ind w:left="964" w:hanging="22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964"/>
          </w:tabs>
          <w:ind w:left="964" w:hanging="22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964"/>
          </w:tabs>
          <w:ind w:left="964" w:hanging="22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964"/>
          </w:tabs>
          <w:ind w:left="964" w:hanging="227"/>
        </w:pPr>
        <w:rPr>
          <w:rFonts w:hint="default"/>
        </w:rPr>
      </w:lvl>
    </w:lvlOverride>
  </w:num>
  <w:num w:numId="5">
    <w:abstractNumId w:val="4"/>
  </w:num>
  <w:num w:numId="6">
    <w:abstractNumId w:val="7"/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8"/>
  </w:num>
  <w:num w:numId="15">
    <w:abstractNumId w:val="10"/>
  </w:num>
  <w:num w:numId="16">
    <w:abstractNumId w:val="5"/>
  </w:num>
  <w:num w:numId="17">
    <w:abstractNumId w:val="1"/>
  </w:num>
  <w:num w:numId="18">
    <w:abstractNumId w:val="9"/>
  </w:num>
  <w:num w:numId="19">
    <w:abstractNumId w:val="0"/>
  </w:num>
  <w:num w:numId="20">
    <w:abstractNumId w:val="12"/>
  </w:num>
  <w:num w:numId="21">
    <w:abstractNumId w:val="6"/>
  </w:num>
  <w:num w:numId="22">
    <w:abstractNumId w:val="15"/>
  </w:num>
  <w:num w:numId="23">
    <w:abstractNumId w:val="11"/>
  </w:num>
  <w:num w:numId="24">
    <w:abstractNumId w:val="17"/>
  </w:num>
  <w:num w:numId="25">
    <w:abstractNumId w:val="3"/>
  </w:num>
  <w:num w:numId="26">
    <w:abstractNumId w:val="2"/>
  </w:num>
  <w:num w:numId="27">
    <w:abstractNumId w:val="3"/>
  </w:num>
  <w:num w:numId="28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oNotDisplayPageBoundaries/>
  <w:attachedTemplate r:id="rId1"/>
  <w:stylePaneFormatFilter w:val="0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0" w:top3HeadingStyles="0" w:visibleStyles="0" w:alternateStyleNames="0"/>
  <w:stylePaneSortMethod w:val="0000"/>
  <w:defaultTabStop w:val="720"/>
  <w:characterSpacingControl w:val="doNotCompress"/>
  <w:hdrShapeDefaults>
    <o:shapedefaults v:ext="edit" spidmax="2049">
      <o:colormru v:ext="edit" colors="#007b85,#cfe0f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6CB"/>
    <w:rsid w:val="00000BE7"/>
    <w:rsid w:val="00002C1C"/>
    <w:rsid w:val="00002E8B"/>
    <w:rsid w:val="000061E9"/>
    <w:rsid w:val="00007216"/>
    <w:rsid w:val="00017A58"/>
    <w:rsid w:val="00017C37"/>
    <w:rsid w:val="00022555"/>
    <w:rsid w:val="000240B4"/>
    <w:rsid w:val="00024B1A"/>
    <w:rsid w:val="000334FD"/>
    <w:rsid w:val="00034147"/>
    <w:rsid w:val="0004534E"/>
    <w:rsid w:val="00054EC9"/>
    <w:rsid w:val="00056E1D"/>
    <w:rsid w:val="00060D76"/>
    <w:rsid w:val="00061EDE"/>
    <w:rsid w:val="0006241D"/>
    <w:rsid w:val="00062BD0"/>
    <w:rsid w:val="00063D7C"/>
    <w:rsid w:val="00066243"/>
    <w:rsid w:val="000678AD"/>
    <w:rsid w:val="0007335E"/>
    <w:rsid w:val="000751EF"/>
    <w:rsid w:val="00080917"/>
    <w:rsid w:val="00080C59"/>
    <w:rsid w:val="00084A81"/>
    <w:rsid w:val="000853D7"/>
    <w:rsid w:val="000879F4"/>
    <w:rsid w:val="00087ECC"/>
    <w:rsid w:val="00092015"/>
    <w:rsid w:val="00093AE6"/>
    <w:rsid w:val="00093DC0"/>
    <w:rsid w:val="0009578A"/>
    <w:rsid w:val="00097E3E"/>
    <w:rsid w:val="000A0466"/>
    <w:rsid w:val="000A0573"/>
    <w:rsid w:val="000A47C3"/>
    <w:rsid w:val="000A5E03"/>
    <w:rsid w:val="000A764C"/>
    <w:rsid w:val="000A7F97"/>
    <w:rsid w:val="000B5869"/>
    <w:rsid w:val="000B7B8A"/>
    <w:rsid w:val="000C1A56"/>
    <w:rsid w:val="000C1AB1"/>
    <w:rsid w:val="000C4A29"/>
    <w:rsid w:val="000C6021"/>
    <w:rsid w:val="000C67E7"/>
    <w:rsid w:val="000D1D46"/>
    <w:rsid w:val="000D2F37"/>
    <w:rsid w:val="000E016B"/>
    <w:rsid w:val="000E2F1D"/>
    <w:rsid w:val="000E4A98"/>
    <w:rsid w:val="000E4E21"/>
    <w:rsid w:val="000E6789"/>
    <w:rsid w:val="000F1F8E"/>
    <w:rsid w:val="000F36E2"/>
    <w:rsid w:val="000F545E"/>
    <w:rsid w:val="00100930"/>
    <w:rsid w:val="00103DEC"/>
    <w:rsid w:val="00113CFD"/>
    <w:rsid w:val="00114632"/>
    <w:rsid w:val="00115F3A"/>
    <w:rsid w:val="001208E8"/>
    <w:rsid w:val="001225BE"/>
    <w:rsid w:val="001229EC"/>
    <w:rsid w:val="00123836"/>
    <w:rsid w:val="00123A4A"/>
    <w:rsid w:val="00125900"/>
    <w:rsid w:val="00131B6F"/>
    <w:rsid w:val="001344B7"/>
    <w:rsid w:val="0013561E"/>
    <w:rsid w:val="0014268D"/>
    <w:rsid w:val="00143DAC"/>
    <w:rsid w:val="001518C5"/>
    <w:rsid w:val="00154A88"/>
    <w:rsid w:val="00160865"/>
    <w:rsid w:val="001612BA"/>
    <w:rsid w:val="00163642"/>
    <w:rsid w:val="00165D11"/>
    <w:rsid w:val="00167479"/>
    <w:rsid w:val="0017506D"/>
    <w:rsid w:val="0017535A"/>
    <w:rsid w:val="001803E7"/>
    <w:rsid w:val="0018170A"/>
    <w:rsid w:val="001827A8"/>
    <w:rsid w:val="00183548"/>
    <w:rsid w:val="00184ECB"/>
    <w:rsid w:val="00186104"/>
    <w:rsid w:val="001934B6"/>
    <w:rsid w:val="00195B37"/>
    <w:rsid w:val="001A0267"/>
    <w:rsid w:val="001A0EEB"/>
    <w:rsid w:val="001A59DF"/>
    <w:rsid w:val="001B300E"/>
    <w:rsid w:val="001B3028"/>
    <w:rsid w:val="001B5A59"/>
    <w:rsid w:val="001B6BA9"/>
    <w:rsid w:val="001B6C6E"/>
    <w:rsid w:val="001C2104"/>
    <w:rsid w:val="001C24E5"/>
    <w:rsid w:val="001C4586"/>
    <w:rsid w:val="001C4DE5"/>
    <w:rsid w:val="001D05EC"/>
    <w:rsid w:val="001D4098"/>
    <w:rsid w:val="001D4E0C"/>
    <w:rsid w:val="001D537B"/>
    <w:rsid w:val="001D6A1C"/>
    <w:rsid w:val="001E1C73"/>
    <w:rsid w:val="001E3EAB"/>
    <w:rsid w:val="001E4236"/>
    <w:rsid w:val="001E51CF"/>
    <w:rsid w:val="001F01AE"/>
    <w:rsid w:val="0020050F"/>
    <w:rsid w:val="002015D0"/>
    <w:rsid w:val="0020197E"/>
    <w:rsid w:val="00201A74"/>
    <w:rsid w:val="00201BA7"/>
    <w:rsid w:val="002066B5"/>
    <w:rsid w:val="00206E49"/>
    <w:rsid w:val="002072A0"/>
    <w:rsid w:val="00210458"/>
    <w:rsid w:val="00210912"/>
    <w:rsid w:val="0021163E"/>
    <w:rsid w:val="002124D7"/>
    <w:rsid w:val="002125EF"/>
    <w:rsid w:val="00213E94"/>
    <w:rsid w:val="00217F84"/>
    <w:rsid w:val="0022034F"/>
    <w:rsid w:val="0022096D"/>
    <w:rsid w:val="00223459"/>
    <w:rsid w:val="0022355A"/>
    <w:rsid w:val="00223B70"/>
    <w:rsid w:val="00232593"/>
    <w:rsid w:val="00234A27"/>
    <w:rsid w:val="00240B89"/>
    <w:rsid w:val="0024364F"/>
    <w:rsid w:val="00243894"/>
    <w:rsid w:val="00243DD0"/>
    <w:rsid w:val="0024412E"/>
    <w:rsid w:val="00246053"/>
    <w:rsid w:val="00246B46"/>
    <w:rsid w:val="002525C6"/>
    <w:rsid w:val="00254993"/>
    <w:rsid w:val="00255060"/>
    <w:rsid w:val="00260C5C"/>
    <w:rsid w:val="002630F1"/>
    <w:rsid w:val="00263EC5"/>
    <w:rsid w:val="00280EC2"/>
    <w:rsid w:val="00282524"/>
    <w:rsid w:val="002829C9"/>
    <w:rsid w:val="00285701"/>
    <w:rsid w:val="00287391"/>
    <w:rsid w:val="00290A7A"/>
    <w:rsid w:val="00290AB7"/>
    <w:rsid w:val="00291666"/>
    <w:rsid w:val="00291F70"/>
    <w:rsid w:val="0029313C"/>
    <w:rsid w:val="00294860"/>
    <w:rsid w:val="00295577"/>
    <w:rsid w:val="002978CE"/>
    <w:rsid w:val="00297AEF"/>
    <w:rsid w:val="00297FBF"/>
    <w:rsid w:val="002A390C"/>
    <w:rsid w:val="002B09DD"/>
    <w:rsid w:val="002B141C"/>
    <w:rsid w:val="002B26DC"/>
    <w:rsid w:val="002B5E7C"/>
    <w:rsid w:val="002C189C"/>
    <w:rsid w:val="002C1B4F"/>
    <w:rsid w:val="002C42CB"/>
    <w:rsid w:val="002C4970"/>
    <w:rsid w:val="002C5178"/>
    <w:rsid w:val="002C7697"/>
    <w:rsid w:val="002D6D05"/>
    <w:rsid w:val="002D775B"/>
    <w:rsid w:val="002E2331"/>
    <w:rsid w:val="002E2668"/>
    <w:rsid w:val="002F21FA"/>
    <w:rsid w:val="0030049A"/>
    <w:rsid w:val="00304913"/>
    <w:rsid w:val="003054FF"/>
    <w:rsid w:val="00305B36"/>
    <w:rsid w:val="00310A15"/>
    <w:rsid w:val="0031200D"/>
    <w:rsid w:val="003148FD"/>
    <w:rsid w:val="0031553A"/>
    <w:rsid w:val="00317B60"/>
    <w:rsid w:val="003206DB"/>
    <w:rsid w:val="00321ABD"/>
    <w:rsid w:val="00326640"/>
    <w:rsid w:val="00326932"/>
    <w:rsid w:val="00326971"/>
    <w:rsid w:val="00332A34"/>
    <w:rsid w:val="00334966"/>
    <w:rsid w:val="00334EE6"/>
    <w:rsid w:val="00335A66"/>
    <w:rsid w:val="00336984"/>
    <w:rsid w:val="00340D2E"/>
    <w:rsid w:val="0034163D"/>
    <w:rsid w:val="00347BAE"/>
    <w:rsid w:val="00357D8B"/>
    <w:rsid w:val="0036031A"/>
    <w:rsid w:val="00367153"/>
    <w:rsid w:val="00367ED9"/>
    <w:rsid w:val="00375858"/>
    <w:rsid w:val="0038141A"/>
    <w:rsid w:val="00383A1B"/>
    <w:rsid w:val="003910A4"/>
    <w:rsid w:val="00391F31"/>
    <w:rsid w:val="003A183B"/>
    <w:rsid w:val="003A2C2D"/>
    <w:rsid w:val="003A5F5C"/>
    <w:rsid w:val="003B18A6"/>
    <w:rsid w:val="003B5FC5"/>
    <w:rsid w:val="003B627F"/>
    <w:rsid w:val="003C2648"/>
    <w:rsid w:val="003C6C21"/>
    <w:rsid w:val="003C79FF"/>
    <w:rsid w:val="003D14E3"/>
    <w:rsid w:val="003D79C8"/>
    <w:rsid w:val="003D7BCC"/>
    <w:rsid w:val="003E2841"/>
    <w:rsid w:val="003E6ADF"/>
    <w:rsid w:val="003E7523"/>
    <w:rsid w:val="003E754F"/>
    <w:rsid w:val="003F0347"/>
    <w:rsid w:val="003F6DCB"/>
    <w:rsid w:val="003F76EE"/>
    <w:rsid w:val="00401644"/>
    <w:rsid w:val="0040261D"/>
    <w:rsid w:val="00403E06"/>
    <w:rsid w:val="0040653D"/>
    <w:rsid w:val="00414C88"/>
    <w:rsid w:val="00416D39"/>
    <w:rsid w:val="00420F60"/>
    <w:rsid w:val="004222B7"/>
    <w:rsid w:val="00422D53"/>
    <w:rsid w:val="004234C3"/>
    <w:rsid w:val="0042354E"/>
    <w:rsid w:val="0042360B"/>
    <w:rsid w:val="00423A02"/>
    <w:rsid w:val="00423C83"/>
    <w:rsid w:val="004255AC"/>
    <w:rsid w:val="00425F59"/>
    <w:rsid w:val="00426EFE"/>
    <w:rsid w:val="00430D8E"/>
    <w:rsid w:val="00430F0A"/>
    <w:rsid w:val="00433F6F"/>
    <w:rsid w:val="00440DFE"/>
    <w:rsid w:val="00441374"/>
    <w:rsid w:val="00442142"/>
    <w:rsid w:val="0045040A"/>
    <w:rsid w:val="00460B92"/>
    <w:rsid w:val="0046375A"/>
    <w:rsid w:val="004654A7"/>
    <w:rsid w:val="004669C2"/>
    <w:rsid w:val="00467B6B"/>
    <w:rsid w:val="0047037C"/>
    <w:rsid w:val="00472498"/>
    <w:rsid w:val="004730BD"/>
    <w:rsid w:val="0047372C"/>
    <w:rsid w:val="0048003C"/>
    <w:rsid w:val="00484A33"/>
    <w:rsid w:val="00490700"/>
    <w:rsid w:val="00490A4C"/>
    <w:rsid w:val="004935C8"/>
    <w:rsid w:val="004971E4"/>
    <w:rsid w:val="004A436D"/>
    <w:rsid w:val="004A7393"/>
    <w:rsid w:val="004A74DB"/>
    <w:rsid w:val="004B356F"/>
    <w:rsid w:val="004B36C7"/>
    <w:rsid w:val="004B3FA0"/>
    <w:rsid w:val="004B7C80"/>
    <w:rsid w:val="004C79F0"/>
    <w:rsid w:val="004D1DAB"/>
    <w:rsid w:val="004D2A8F"/>
    <w:rsid w:val="004D34B6"/>
    <w:rsid w:val="004D3C37"/>
    <w:rsid w:val="004D55BB"/>
    <w:rsid w:val="004E3093"/>
    <w:rsid w:val="004E38DC"/>
    <w:rsid w:val="004E6F08"/>
    <w:rsid w:val="004F247D"/>
    <w:rsid w:val="004F2ECE"/>
    <w:rsid w:val="004F30EB"/>
    <w:rsid w:val="004F425E"/>
    <w:rsid w:val="004F5946"/>
    <w:rsid w:val="00501FA6"/>
    <w:rsid w:val="005027ED"/>
    <w:rsid w:val="005028A0"/>
    <w:rsid w:val="0050339F"/>
    <w:rsid w:val="00507196"/>
    <w:rsid w:val="00510047"/>
    <w:rsid w:val="0051412D"/>
    <w:rsid w:val="00515357"/>
    <w:rsid w:val="00515940"/>
    <w:rsid w:val="0051642E"/>
    <w:rsid w:val="00517EED"/>
    <w:rsid w:val="00524C2C"/>
    <w:rsid w:val="00525DAC"/>
    <w:rsid w:val="00527E41"/>
    <w:rsid w:val="00530A10"/>
    <w:rsid w:val="005311B1"/>
    <w:rsid w:val="00531FBA"/>
    <w:rsid w:val="00533422"/>
    <w:rsid w:val="005375ED"/>
    <w:rsid w:val="0054389B"/>
    <w:rsid w:val="00547899"/>
    <w:rsid w:val="00553856"/>
    <w:rsid w:val="00555E1C"/>
    <w:rsid w:val="00560277"/>
    <w:rsid w:val="00562C72"/>
    <w:rsid w:val="00564DF0"/>
    <w:rsid w:val="00574B02"/>
    <w:rsid w:val="00574B8A"/>
    <w:rsid w:val="00575500"/>
    <w:rsid w:val="00577E74"/>
    <w:rsid w:val="00584D36"/>
    <w:rsid w:val="00585C93"/>
    <w:rsid w:val="0059115B"/>
    <w:rsid w:val="0059175F"/>
    <w:rsid w:val="0059553D"/>
    <w:rsid w:val="0059794F"/>
    <w:rsid w:val="00597AA1"/>
    <w:rsid w:val="005A075F"/>
    <w:rsid w:val="005A0863"/>
    <w:rsid w:val="005A132E"/>
    <w:rsid w:val="005A455C"/>
    <w:rsid w:val="005A66CB"/>
    <w:rsid w:val="005B0C7A"/>
    <w:rsid w:val="005B0EE6"/>
    <w:rsid w:val="005B1736"/>
    <w:rsid w:val="005B7EC1"/>
    <w:rsid w:val="005C2321"/>
    <w:rsid w:val="005C3DD8"/>
    <w:rsid w:val="005C4A6D"/>
    <w:rsid w:val="005C5A5D"/>
    <w:rsid w:val="005C6546"/>
    <w:rsid w:val="005C75C3"/>
    <w:rsid w:val="005D34E2"/>
    <w:rsid w:val="005E1CE2"/>
    <w:rsid w:val="005E30FD"/>
    <w:rsid w:val="005F19DF"/>
    <w:rsid w:val="005F19FE"/>
    <w:rsid w:val="00607DC1"/>
    <w:rsid w:val="00611F46"/>
    <w:rsid w:val="006125A8"/>
    <w:rsid w:val="006126EB"/>
    <w:rsid w:val="006141AB"/>
    <w:rsid w:val="00615E9D"/>
    <w:rsid w:val="00621916"/>
    <w:rsid w:val="006221E7"/>
    <w:rsid w:val="00623E54"/>
    <w:rsid w:val="00624F57"/>
    <w:rsid w:val="00630345"/>
    <w:rsid w:val="00631378"/>
    <w:rsid w:val="00641A65"/>
    <w:rsid w:val="00642C81"/>
    <w:rsid w:val="00643742"/>
    <w:rsid w:val="0064787F"/>
    <w:rsid w:val="00650200"/>
    <w:rsid w:val="00651C4C"/>
    <w:rsid w:val="00651FC6"/>
    <w:rsid w:val="006547D1"/>
    <w:rsid w:val="00657C66"/>
    <w:rsid w:val="00663B54"/>
    <w:rsid w:val="006711EF"/>
    <w:rsid w:val="006714A0"/>
    <w:rsid w:val="0067437F"/>
    <w:rsid w:val="0067612E"/>
    <w:rsid w:val="00676DBC"/>
    <w:rsid w:val="0068137A"/>
    <w:rsid w:val="00683892"/>
    <w:rsid w:val="00684653"/>
    <w:rsid w:val="00684D87"/>
    <w:rsid w:val="0069161F"/>
    <w:rsid w:val="006919FA"/>
    <w:rsid w:val="00692C3D"/>
    <w:rsid w:val="00694062"/>
    <w:rsid w:val="00694087"/>
    <w:rsid w:val="0069650F"/>
    <w:rsid w:val="006A0AE1"/>
    <w:rsid w:val="006A0E4A"/>
    <w:rsid w:val="006A3017"/>
    <w:rsid w:val="006A34B1"/>
    <w:rsid w:val="006A429A"/>
    <w:rsid w:val="006A6C6A"/>
    <w:rsid w:val="006B0671"/>
    <w:rsid w:val="006B177E"/>
    <w:rsid w:val="006B5DAE"/>
    <w:rsid w:val="006C03EE"/>
    <w:rsid w:val="006C2980"/>
    <w:rsid w:val="006C4D99"/>
    <w:rsid w:val="006D23E9"/>
    <w:rsid w:val="006D6DC3"/>
    <w:rsid w:val="006E285F"/>
    <w:rsid w:val="006E5CC4"/>
    <w:rsid w:val="006E5F1A"/>
    <w:rsid w:val="006F0B07"/>
    <w:rsid w:val="006F3B60"/>
    <w:rsid w:val="006F6B28"/>
    <w:rsid w:val="0070108A"/>
    <w:rsid w:val="00701946"/>
    <w:rsid w:val="007031C9"/>
    <w:rsid w:val="0070477F"/>
    <w:rsid w:val="00705BB0"/>
    <w:rsid w:val="007117D2"/>
    <w:rsid w:val="00713EC4"/>
    <w:rsid w:val="007142E8"/>
    <w:rsid w:val="00715DC4"/>
    <w:rsid w:val="007213D8"/>
    <w:rsid w:val="00730505"/>
    <w:rsid w:val="00731D20"/>
    <w:rsid w:val="00733072"/>
    <w:rsid w:val="00734378"/>
    <w:rsid w:val="00734BFC"/>
    <w:rsid w:val="00740E0D"/>
    <w:rsid w:val="007414A9"/>
    <w:rsid w:val="00741B29"/>
    <w:rsid w:val="00741CDC"/>
    <w:rsid w:val="00743B31"/>
    <w:rsid w:val="0074425F"/>
    <w:rsid w:val="0074445E"/>
    <w:rsid w:val="00747D62"/>
    <w:rsid w:val="00750A07"/>
    <w:rsid w:val="007563DA"/>
    <w:rsid w:val="00762C96"/>
    <w:rsid w:val="00765B77"/>
    <w:rsid w:val="007668A3"/>
    <w:rsid w:val="00767E0E"/>
    <w:rsid w:val="007713AB"/>
    <w:rsid w:val="00771AD5"/>
    <w:rsid w:val="007758A5"/>
    <w:rsid w:val="00777173"/>
    <w:rsid w:val="00777248"/>
    <w:rsid w:val="00783440"/>
    <w:rsid w:val="00785CE8"/>
    <w:rsid w:val="007863B5"/>
    <w:rsid w:val="007916CB"/>
    <w:rsid w:val="007933F9"/>
    <w:rsid w:val="00794182"/>
    <w:rsid w:val="00797056"/>
    <w:rsid w:val="007A0348"/>
    <w:rsid w:val="007A4DEF"/>
    <w:rsid w:val="007A7C1C"/>
    <w:rsid w:val="007B2041"/>
    <w:rsid w:val="007B2110"/>
    <w:rsid w:val="007B296B"/>
    <w:rsid w:val="007B2AF4"/>
    <w:rsid w:val="007B70CE"/>
    <w:rsid w:val="007B7894"/>
    <w:rsid w:val="007C14FF"/>
    <w:rsid w:val="007C1A20"/>
    <w:rsid w:val="007C2BD2"/>
    <w:rsid w:val="007C7025"/>
    <w:rsid w:val="007D54EF"/>
    <w:rsid w:val="007D638D"/>
    <w:rsid w:val="007E0C47"/>
    <w:rsid w:val="007E1CC4"/>
    <w:rsid w:val="007E21BA"/>
    <w:rsid w:val="007E723F"/>
    <w:rsid w:val="007F1E75"/>
    <w:rsid w:val="007F26D3"/>
    <w:rsid w:val="007F48E6"/>
    <w:rsid w:val="00800A8B"/>
    <w:rsid w:val="00806571"/>
    <w:rsid w:val="008066C0"/>
    <w:rsid w:val="008128A4"/>
    <w:rsid w:val="008131F7"/>
    <w:rsid w:val="0081428C"/>
    <w:rsid w:val="00817F56"/>
    <w:rsid w:val="0082071A"/>
    <w:rsid w:val="00820B9B"/>
    <w:rsid w:val="00821FFC"/>
    <w:rsid w:val="008260A2"/>
    <w:rsid w:val="008266CD"/>
    <w:rsid w:val="00844762"/>
    <w:rsid w:val="008465E4"/>
    <w:rsid w:val="008474B2"/>
    <w:rsid w:val="008537BD"/>
    <w:rsid w:val="00853B55"/>
    <w:rsid w:val="00854DC8"/>
    <w:rsid w:val="008614EB"/>
    <w:rsid w:val="008618B5"/>
    <w:rsid w:val="00861FE1"/>
    <w:rsid w:val="00863204"/>
    <w:rsid w:val="00867861"/>
    <w:rsid w:val="00870E68"/>
    <w:rsid w:val="008717C2"/>
    <w:rsid w:val="008736F8"/>
    <w:rsid w:val="008754F3"/>
    <w:rsid w:val="00881F03"/>
    <w:rsid w:val="00885F3D"/>
    <w:rsid w:val="008879E4"/>
    <w:rsid w:val="00890B11"/>
    <w:rsid w:val="00891C26"/>
    <w:rsid w:val="0089201B"/>
    <w:rsid w:val="008921DE"/>
    <w:rsid w:val="008B2C0E"/>
    <w:rsid w:val="008B2C7A"/>
    <w:rsid w:val="008B361E"/>
    <w:rsid w:val="008B60F3"/>
    <w:rsid w:val="008B6EC4"/>
    <w:rsid w:val="008C659D"/>
    <w:rsid w:val="008D14DE"/>
    <w:rsid w:val="008D1EE8"/>
    <w:rsid w:val="008D2C48"/>
    <w:rsid w:val="008D313D"/>
    <w:rsid w:val="008D5FF2"/>
    <w:rsid w:val="008D6518"/>
    <w:rsid w:val="008E00F1"/>
    <w:rsid w:val="008E5CB2"/>
    <w:rsid w:val="00905276"/>
    <w:rsid w:val="0090571F"/>
    <w:rsid w:val="00906AE0"/>
    <w:rsid w:val="00916CD6"/>
    <w:rsid w:val="00917518"/>
    <w:rsid w:val="00922418"/>
    <w:rsid w:val="00922C32"/>
    <w:rsid w:val="00925E4E"/>
    <w:rsid w:val="00936321"/>
    <w:rsid w:val="0093727B"/>
    <w:rsid w:val="009419B9"/>
    <w:rsid w:val="00943F47"/>
    <w:rsid w:val="00945093"/>
    <w:rsid w:val="00962A78"/>
    <w:rsid w:val="00965F66"/>
    <w:rsid w:val="0097458F"/>
    <w:rsid w:val="00975A6A"/>
    <w:rsid w:val="009774E9"/>
    <w:rsid w:val="009843C5"/>
    <w:rsid w:val="009860D1"/>
    <w:rsid w:val="00991B42"/>
    <w:rsid w:val="00992826"/>
    <w:rsid w:val="0099644D"/>
    <w:rsid w:val="009A16FA"/>
    <w:rsid w:val="009A4D9A"/>
    <w:rsid w:val="009A5AD1"/>
    <w:rsid w:val="009A5C8A"/>
    <w:rsid w:val="009A78CC"/>
    <w:rsid w:val="009A7D4E"/>
    <w:rsid w:val="009B25EC"/>
    <w:rsid w:val="009B30BF"/>
    <w:rsid w:val="009B30C4"/>
    <w:rsid w:val="009C14F4"/>
    <w:rsid w:val="009D2094"/>
    <w:rsid w:val="009D3592"/>
    <w:rsid w:val="009D594C"/>
    <w:rsid w:val="009E0D97"/>
    <w:rsid w:val="009E7D28"/>
    <w:rsid w:val="009F4897"/>
    <w:rsid w:val="009F4F9F"/>
    <w:rsid w:val="009F74CB"/>
    <w:rsid w:val="00A0248E"/>
    <w:rsid w:val="00A02C21"/>
    <w:rsid w:val="00A048C3"/>
    <w:rsid w:val="00A05BED"/>
    <w:rsid w:val="00A07704"/>
    <w:rsid w:val="00A078A9"/>
    <w:rsid w:val="00A208D6"/>
    <w:rsid w:val="00A21431"/>
    <w:rsid w:val="00A2200A"/>
    <w:rsid w:val="00A26E5F"/>
    <w:rsid w:val="00A27213"/>
    <w:rsid w:val="00A409CA"/>
    <w:rsid w:val="00A43747"/>
    <w:rsid w:val="00A51646"/>
    <w:rsid w:val="00A54854"/>
    <w:rsid w:val="00A60CC9"/>
    <w:rsid w:val="00A61AF6"/>
    <w:rsid w:val="00A61C2A"/>
    <w:rsid w:val="00A71B23"/>
    <w:rsid w:val="00A71EB1"/>
    <w:rsid w:val="00A7540C"/>
    <w:rsid w:val="00A7688C"/>
    <w:rsid w:val="00A802FA"/>
    <w:rsid w:val="00A853AE"/>
    <w:rsid w:val="00A90650"/>
    <w:rsid w:val="00A92617"/>
    <w:rsid w:val="00A92B3D"/>
    <w:rsid w:val="00A94537"/>
    <w:rsid w:val="00AA111B"/>
    <w:rsid w:val="00AA5B77"/>
    <w:rsid w:val="00AA7E55"/>
    <w:rsid w:val="00AB1B61"/>
    <w:rsid w:val="00AB31A7"/>
    <w:rsid w:val="00AB3379"/>
    <w:rsid w:val="00AB6292"/>
    <w:rsid w:val="00AB68D8"/>
    <w:rsid w:val="00AB699D"/>
    <w:rsid w:val="00AC0AE8"/>
    <w:rsid w:val="00AC25E0"/>
    <w:rsid w:val="00AC2CCD"/>
    <w:rsid w:val="00AC4395"/>
    <w:rsid w:val="00AC5D81"/>
    <w:rsid w:val="00AD18E6"/>
    <w:rsid w:val="00AD7351"/>
    <w:rsid w:val="00AD7D58"/>
    <w:rsid w:val="00AE2CA6"/>
    <w:rsid w:val="00AE4DFC"/>
    <w:rsid w:val="00AE57FE"/>
    <w:rsid w:val="00AE68EC"/>
    <w:rsid w:val="00AF4FBF"/>
    <w:rsid w:val="00AF7A9D"/>
    <w:rsid w:val="00B01B3B"/>
    <w:rsid w:val="00B02CD5"/>
    <w:rsid w:val="00B07EC2"/>
    <w:rsid w:val="00B1130B"/>
    <w:rsid w:val="00B120BA"/>
    <w:rsid w:val="00B13C9B"/>
    <w:rsid w:val="00B20AC8"/>
    <w:rsid w:val="00B20B56"/>
    <w:rsid w:val="00B2309E"/>
    <w:rsid w:val="00B232B6"/>
    <w:rsid w:val="00B23EFD"/>
    <w:rsid w:val="00B23FFC"/>
    <w:rsid w:val="00B31168"/>
    <w:rsid w:val="00B31FC3"/>
    <w:rsid w:val="00B33D40"/>
    <w:rsid w:val="00B340D2"/>
    <w:rsid w:val="00B37D20"/>
    <w:rsid w:val="00B40B98"/>
    <w:rsid w:val="00B42E96"/>
    <w:rsid w:val="00B430E2"/>
    <w:rsid w:val="00B44321"/>
    <w:rsid w:val="00B462EE"/>
    <w:rsid w:val="00B463C0"/>
    <w:rsid w:val="00B50C0C"/>
    <w:rsid w:val="00B51804"/>
    <w:rsid w:val="00B52471"/>
    <w:rsid w:val="00B53F53"/>
    <w:rsid w:val="00B566D1"/>
    <w:rsid w:val="00B56941"/>
    <w:rsid w:val="00B56D42"/>
    <w:rsid w:val="00B6371B"/>
    <w:rsid w:val="00B63E66"/>
    <w:rsid w:val="00B7497A"/>
    <w:rsid w:val="00B7529D"/>
    <w:rsid w:val="00B77047"/>
    <w:rsid w:val="00B77CDF"/>
    <w:rsid w:val="00B838DD"/>
    <w:rsid w:val="00B84776"/>
    <w:rsid w:val="00B90F44"/>
    <w:rsid w:val="00B9155F"/>
    <w:rsid w:val="00B92639"/>
    <w:rsid w:val="00B92D4B"/>
    <w:rsid w:val="00B9556D"/>
    <w:rsid w:val="00B96BF8"/>
    <w:rsid w:val="00BA18DA"/>
    <w:rsid w:val="00BA2290"/>
    <w:rsid w:val="00BA300B"/>
    <w:rsid w:val="00BA34FA"/>
    <w:rsid w:val="00BA6DC5"/>
    <w:rsid w:val="00BA72FD"/>
    <w:rsid w:val="00BB1110"/>
    <w:rsid w:val="00BB1991"/>
    <w:rsid w:val="00BB2AEB"/>
    <w:rsid w:val="00BB4B7A"/>
    <w:rsid w:val="00BB4C05"/>
    <w:rsid w:val="00BB5BC9"/>
    <w:rsid w:val="00BB750B"/>
    <w:rsid w:val="00BC2E59"/>
    <w:rsid w:val="00BC5ACF"/>
    <w:rsid w:val="00BC7E0C"/>
    <w:rsid w:val="00BD2F94"/>
    <w:rsid w:val="00BE1104"/>
    <w:rsid w:val="00BE205D"/>
    <w:rsid w:val="00BE211A"/>
    <w:rsid w:val="00BE3DF4"/>
    <w:rsid w:val="00BF2E93"/>
    <w:rsid w:val="00BF72CD"/>
    <w:rsid w:val="00BF7C28"/>
    <w:rsid w:val="00C01094"/>
    <w:rsid w:val="00C029ED"/>
    <w:rsid w:val="00C03028"/>
    <w:rsid w:val="00C07D55"/>
    <w:rsid w:val="00C12845"/>
    <w:rsid w:val="00C13517"/>
    <w:rsid w:val="00C14050"/>
    <w:rsid w:val="00C161A2"/>
    <w:rsid w:val="00C17800"/>
    <w:rsid w:val="00C23174"/>
    <w:rsid w:val="00C23E9A"/>
    <w:rsid w:val="00C25225"/>
    <w:rsid w:val="00C30C9A"/>
    <w:rsid w:val="00C339C3"/>
    <w:rsid w:val="00C436F1"/>
    <w:rsid w:val="00C46306"/>
    <w:rsid w:val="00C46317"/>
    <w:rsid w:val="00C519AB"/>
    <w:rsid w:val="00C5227C"/>
    <w:rsid w:val="00C530BB"/>
    <w:rsid w:val="00C57433"/>
    <w:rsid w:val="00C6354F"/>
    <w:rsid w:val="00C665A9"/>
    <w:rsid w:val="00C67C07"/>
    <w:rsid w:val="00C714DE"/>
    <w:rsid w:val="00C71E96"/>
    <w:rsid w:val="00C727E2"/>
    <w:rsid w:val="00C72DCB"/>
    <w:rsid w:val="00C74051"/>
    <w:rsid w:val="00C77F3E"/>
    <w:rsid w:val="00C803C4"/>
    <w:rsid w:val="00C81FB4"/>
    <w:rsid w:val="00C8315C"/>
    <w:rsid w:val="00C84454"/>
    <w:rsid w:val="00C86617"/>
    <w:rsid w:val="00C86FD9"/>
    <w:rsid w:val="00C909D0"/>
    <w:rsid w:val="00C90C01"/>
    <w:rsid w:val="00C927B8"/>
    <w:rsid w:val="00C9444D"/>
    <w:rsid w:val="00C96E68"/>
    <w:rsid w:val="00C9700F"/>
    <w:rsid w:val="00CA1940"/>
    <w:rsid w:val="00CA221D"/>
    <w:rsid w:val="00CA22C8"/>
    <w:rsid w:val="00CB2AFB"/>
    <w:rsid w:val="00CB4E4D"/>
    <w:rsid w:val="00CC770B"/>
    <w:rsid w:val="00CD3416"/>
    <w:rsid w:val="00CD70F3"/>
    <w:rsid w:val="00CF0AF0"/>
    <w:rsid w:val="00CF0ED2"/>
    <w:rsid w:val="00CF5CAB"/>
    <w:rsid w:val="00CF6C05"/>
    <w:rsid w:val="00D11175"/>
    <w:rsid w:val="00D1286B"/>
    <w:rsid w:val="00D146CB"/>
    <w:rsid w:val="00D15908"/>
    <w:rsid w:val="00D164F8"/>
    <w:rsid w:val="00D16638"/>
    <w:rsid w:val="00D228BF"/>
    <w:rsid w:val="00D25B64"/>
    <w:rsid w:val="00D25D56"/>
    <w:rsid w:val="00D25E72"/>
    <w:rsid w:val="00D301AD"/>
    <w:rsid w:val="00D31361"/>
    <w:rsid w:val="00D31E45"/>
    <w:rsid w:val="00D363B8"/>
    <w:rsid w:val="00D404B4"/>
    <w:rsid w:val="00D40746"/>
    <w:rsid w:val="00D43A02"/>
    <w:rsid w:val="00D47967"/>
    <w:rsid w:val="00D55FC3"/>
    <w:rsid w:val="00D613D6"/>
    <w:rsid w:val="00D64BD4"/>
    <w:rsid w:val="00D73C23"/>
    <w:rsid w:val="00D755E4"/>
    <w:rsid w:val="00D77D3D"/>
    <w:rsid w:val="00D81ECC"/>
    <w:rsid w:val="00D82202"/>
    <w:rsid w:val="00D826AD"/>
    <w:rsid w:val="00D836B3"/>
    <w:rsid w:val="00D852CC"/>
    <w:rsid w:val="00D86D94"/>
    <w:rsid w:val="00D87D87"/>
    <w:rsid w:val="00D90905"/>
    <w:rsid w:val="00D911B6"/>
    <w:rsid w:val="00D91D10"/>
    <w:rsid w:val="00D93E8B"/>
    <w:rsid w:val="00D94055"/>
    <w:rsid w:val="00D95A32"/>
    <w:rsid w:val="00D97768"/>
    <w:rsid w:val="00DA6D3E"/>
    <w:rsid w:val="00DB0D1D"/>
    <w:rsid w:val="00DB2B1D"/>
    <w:rsid w:val="00DB3298"/>
    <w:rsid w:val="00DB3600"/>
    <w:rsid w:val="00DB5746"/>
    <w:rsid w:val="00DB6A25"/>
    <w:rsid w:val="00DC70C2"/>
    <w:rsid w:val="00DC7297"/>
    <w:rsid w:val="00DD084B"/>
    <w:rsid w:val="00DD6692"/>
    <w:rsid w:val="00DD6CE5"/>
    <w:rsid w:val="00DE4E68"/>
    <w:rsid w:val="00DE56AF"/>
    <w:rsid w:val="00DE79C2"/>
    <w:rsid w:val="00DE7B74"/>
    <w:rsid w:val="00DF24F6"/>
    <w:rsid w:val="00DF4A82"/>
    <w:rsid w:val="00E00C92"/>
    <w:rsid w:val="00E02F27"/>
    <w:rsid w:val="00E05FB1"/>
    <w:rsid w:val="00E10E66"/>
    <w:rsid w:val="00E14835"/>
    <w:rsid w:val="00E14F73"/>
    <w:rsid w:val="00E168D8"/>
    <w:rsid w:val="00E20732"/>
    <w:rsid w:val="00E2217B"/>
    <w:rsid w:val="00E23F0B"/>
    <w:rsid w:val="00E254F9"/>
    <w:rsid w:val="00E31DD1"/>
    <w:rsid w:val="00E32C93"/>
    <w:rsid w:val="00E32E67"/>
    <w:rsid w:val="00E34679"/>
    <w:rsid w:val="00E36057"/>
    <w:rsid w:val="00E373E0"/>
    <w:rsid w:val="00E3774D"/>
    <w:rsid w:val="00E379AA"/>
    <w:rsid w:val="00E37D4E"/>
    <w:rsid w:val="00E402F9"/>
    <w:rsid w:val="00E57211"/>
    <w:rsid w:val="00E601F2"/>
    <w:rsid w:val="00E61D5F"/>
    <w:rsid w:val="00E6635B"/>
    <w:rsid w:val="00E730BA"/>
    <w:rsid w:val="00E75315"/>
    <w:rsid w:val="00E76291"/>
    <w:rsid w:val="00E77F79"/>
    <w:rsid w:val="00E8004D"/>
    <w:rsid w:val="00E8446C"/>
    <w:rsid w:val="00E850B4"/>
    <w:rsid w:val="00E93790"/>
    <w:rsid w:val="00E9485C"/>
    <w:rsid w:val="00E9589C"/>
    <w:rsid w:val="00E96FB2"/>
    <w:rsid w:val="00EA0515"/>
    <w:rsid w:val="00EA0CB7"/>
    <w:rsid w:val="00EA1B32"/>
    <w:rsid w:val="00EA50C8"/>
    <w:rsid w:val="00EA627F"/>
    <w:rsid w:val="00EB09E0"/>
    <w:rsid w:val="00EB135C"/>
    <w:rsid w:val="00EB202F"/>
    <w:rsid w:val="00EB2EDF"/>
    <w:rsid w:val="00EB453C"/>
    <w:rsid w:val="00EB61FF"/>
    <w:rsid w:val="00EC306C"/>
    <w:rsid w:val="00EC3E6C"/>
    <w:rsid w:val="00ED074E"/>
    <w:rsid w:val="00ED380B"/>
    <w:rsid w:val="00ED5657"/>
    <w:rsid w:val="00ED5865"/>
    <w:rsid w:val="00ED7FB5"/>
    <w:rsid w:val="00EE0AA6"/>
    <w:rsid w:val="00EE119A"/>
    <w:rsid w:val="00EE73BD"/>
    <w:rsid w:val="00EF4B5A"/>
    <w:rsid w:val="00F019C6"/>
    <w:rsid w:val="00F032FA"/>
    <w:rsid w:val="00F05AF4"/>
    <w:rsid w:val="00F05D8B"/>
    <w:rsid w:val="00F07029"/>
    <w:rsid w:val="00F07341"/>
    <w:rsid w:val="00F073DB"/>
    <w:rsid w:val="00F106EA"/>
    <w:rsid w:val="00F10C0C"/>
    <w:rsid w:val="00F11DCA"/>
    <w:rsid w:val="00F12B1D"/>
    <w:rsid w:val="00F13621"/>
    <w:rsid w:val="00F1393A"/>
    <w:rsid w:val="00F178EE"/>
    <w:rsid w:val="00F20B40"/>
    <w:rsid w:val="00F30DD7"/>
    <w:rsid w:val="00F34DCF"/>
    <w:rsid w:val="00F34ECF"/>
    <w:rsid w:val="00F36CE1"/>
    <w:rsid w:val="00F36F38"/>
    <w:rsid w:val="00F377CA"/>
    <w:rsid w:val="00F37971"/>
    <w:rsid w:val="00F40E8E"/>
    <w:rsid w:val="00F42328"/>
    <w:rsid w:val="00F43D9F"/>
    <w:rsid w:val="00F44CF1"/>
    <w:rsid w:val="00F4597B"/>
    <w:rsid w:val="00F46B14"/>
    <w:rsid w:val="00F5265E"/>
    <w:rsid w:val="00F54B50"/>
    <w:rsid w:val="00F56DC7"/>
    <w:rsid w:val="00F6321A"/>
    <w:rsid w:val="00F63CD1"/>
    <w:rsid w:val="00F6688B"/>
    <w:rsid w:val="00F674F7"/>
    <w:rsid w:val="00F706D6"/>
    <w:rsid w:val="00F7133B"/>
    <w:rsid w:val="00F737B0"/>
    <w:rsid w:val="00F75E4C"/>
    <w:rsid w:val="00F76BD1"/>
    <w:rsid w:val="00F7776D"/>
    <w:rsid w:val="00F8037E"/>
    <w:rsid w:val="00F9101C"/>
    <w:rsid w:val="00F919E3"/>
    <w:rsid w:val="00F92AB6"/>
    <w:rsid w:val="00F9473B"/>
    <w:rsid w:val="00FA214A"/>
    <w:rsid w:val="00FA4BD4"/>
    <w:rsid w:val="00FA6D92"/>
    <w:rsid w:val="00FA76A8"/>
    <w:rsid w:val="00FB5192"/>
    <w:rsid w:val="00FB5DB5"/>
    <w:rsid w:val="00FC50AF"/>
    <w:rsid w:val="00FC6D05"/>
    <w:rsid w:val="00FC6D6A"/>
    <w:rsid w:val="00FC7814"/>
    <w:rsid w:val="00FD244B"/>
    <w:rsid w:val="00FD6027"/>
    <w:rsid w:val="00FD7500"/>
    <w:rsid w:val="00FD7D48"/>
    <w:rsid w:val="00FE1766"/>
    <w:rsid w:val="00FE7909"/>
    <w:rsid w:val="00FF177A"/>
    <w:rsid w:val="00FF21E5"/>
    <w:rsid w:val="00FF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007b85,#cfe0f3"/>
    </o:shapedefaults>
    <o:shapelayout v:ext="edit">
      <o:idmap v:ext="edit" data="1"/>
    </o:shapelayout>
  </w:shapeDefaults>
  <w:decimalSymbol w:val="."/>
  <w:listSeparator w:val=","/>
  <w15:docId w15:val="{7C24355E-BA6A-4F12-8FFA-7A1C1E6BB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before="80" w:line="180" w:lineRule="atLeast"/>
        <w:ind w:left="680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qFormat="1"/>
    <w:lsdException w:name="heading 3" w:semiHidden="1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iPriority="0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34DCF"/>
    <w:rPr>
      <w:rFonts w:ascii="Calibri" w:hAnsi="Calibri"/>
      <w:sz w:val="16"/>
    </w:rPr>
  </w:style>
  <w:style w:type="paragraph" w:styleId="Heading1">
    <w:name w:val="heading 1"/>
    <w:basedOn w:val="Normal"/>
    <w:next w:val="GalooliNormal"/>
    <w:link w:val="Heading1Char"/>
    <w:qFormat/>
    <w:rsid w:val="0031553A"/>
    <w:pPr>
      <w:keepNext/>
      <w:keepLines/>
      <w:numPr>
        <w:numId w:val="2"/>
      </w:numPr>
      <w:spacing w:before="280" w:after="60" w:line="440" w:lineRule="atLeast"/>
      <w:outlineLvl w:val="0"/>
    </w:pPr>
    <w:rPr>
      <w:rFonts w:eastAsiaTheme="majorEastAsia" w:cs="Arial"/>
      <w:b/>
      <w:bCs/>
      <w:color w:val="06357A"/>
      <w:sz w:val="28"/>
      <w:szCs w:val="28"/>
    </w:rPr>
  </w:style>
  <w:style w:type="paragraph" w:styleId="Heading2">
    <w:name w:val="heading 2"/>
    <w:basedOn w:val="Heading1"/>
    <w:next w:val="GalooliNormal"/>
    <w:link w:val="Heading2Char"/>
    <w:qFormat/>
    <w:rsid w:val="0031553A"/>
    <w:pPr>
      <w:numPr>
        <w:ilvl w:val="1"/>
      </w:numPr>
      <w:outlineLvl w:val="1"/>
    </w:pPr>
    <w:rPr>
      <w:rFonts w:eastAsiaTheme="minorHAnsi"/>
      <w:sz w:val="24"/>
    </w:rPr>
  </w:style>
  <w:style w:type="paragraph" w:styleId="Heading3">
    <w:name w:val="heading 3"/>
    <w:basedOn w:val="Heading1"/>
    <w:next w:val="GalooliNormal"/>
    <w:link w:val="Heading3Char"/>
    <w:qFormat/>
    <w:rsid w:val="006A3017"/>
    <w:pPr>
      <w:numPr>
        <w:ilvl w:val="2"/>
      </w:numPr>
      <w:ind w:left="737"/>
      <w:outlineLvl w:val="2"/>
    </w:pPr>
    <w:rPr>
      <w:rFonts w:eastAsiaTheme="minorHAnsi"/>
      <w:sz w:val="24"/>
    </w:rPr>
  </w:style>
  <w:style w:type="paragraph" w:styleId="Heading4">
    <w:name w:val="heading 4"/>
    <w:basedOn w:val="Heading3"/>
    <w:next w:val="GalooliNormal"/>
    <w:link w:val="Heading4Char"/>
    <w:qFormat/>
    <w:rsid w:val="006A3017"/>
    <w:pPr>
      <w:numPr>
        <w:ilvl w:val="3"/>
      </w:numPr>
      <w:ind w:left="964" w:hanging="964"/>
      <w:outlineLvl w:val="3"/>
    </w:pPr>
  </w:style>
  <w:style w:type="paragraph" w:styleId="Heading5">
    <w:name w:val="heading 5"/>
    <w:basedOn w:val="Heading4"/>
    <w:link w:val="Heading5Char"/>
    <w:qFormat/>
    <w:rsid w:val="0031553A"/>
    <w:pPr>
      <w:numPr>
        <w:ilvl w:val="0"/>
        <w:numId w:val="3"/>
      </w:numPr>
      <w:spacing w:before="0" w:after="0" w:line="260" w:lineRule="atLeast"/>
      <w:ind w:left="1417" w:hanging="680"/>
      <w:outlineLvl w:val="4"/>
    </w:pPr>
    <w:rPr>
      <w:b w:val="0"/>
      <w:color w:val="auto"/>
      <w:sz w:val="18"/>
    </w:rPr>
  </w:style>
  <w:style w:type="paragraph" w:styleId="Heading6">
    <w:name w:val="heading 6"/>
    <w:basedOn w:val="Heading5"/>
    <w:link w:val="Heading6Char"/>
    <w:qFormat/>
    <w:rsid w:val="00060D76"/>
    <w:pPr>
      <w:numPr>
        <w:ilvl w:val="1"/>
        <w:numId w:val="4"/>
      </w:numPr>
      <w:ind w:left="1417" w:hanging="680"/>
      <w:outlineLvl w:val="5"/>
    </w:pPr>
  </w:style>
  <w:style w:type="paragraph" w:styleId="Heading7">
    <w:name w:val="heading 7"/>
    <w:basedOn w:val="Heading5"/>
    <w:link w:val="Heading7Char"/>
    <w:uiPriority w:val="9"/>
    <w:semiHidden/>
    <w:rsid w:val="0031553A"/>
    <w:pPr>
      <w:numPr>
        <w:ilvl w:val="2"/>
      </w:numPr>
      <w:ind w:left="1417" w:hanging="680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462E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7861"/>
    <w:rPr>
      <w:rFonts w:ascii="Arial" w:hAnsi="Arial"/>
      <w:sz w:val="18"/>
    </w:rPr>
  </w:style>
  <w:style w:type="paragraph" w:styleId="Footer">
    <w:name w:val="footer"/>
    <w:basedOn w:val="Normal"/>
    <w:link w:val="FooterChar"/>
    <w:uiPriority w:val="99"/>
    <w:semiHidden/>
    <w:rsid w:val="00B462E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7861"/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uiPriority w:val="99"/>
    <w:semiHidden/>
    <w:rsid w:val="00B462EE"/>
    <w:pPr>
      <w:spacing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34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073DB"/>
    <w:pPr>
      <w:spacing w:before="4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band1Horz">
      <w:pPr>
        <w:wordWrap/>
        <w:spacing w:beforeLines="0" w:afterLines="0" w:line="240" w:lineRule="auto"/>
        <w:ind w:firstLineChars="0" w:firstLine="0"/>
      </w:pPr>
      <w:rPr>
        <w:position w:val="-6"/>
      </w:rPr>
    </w:tblStylePr>
  </w:style>
  <w:style w:type="paragraph" w:customStyle="1" w:styleId="VirtriumAddress">
    <w:name w:val="Virtrium Address"/>
    <w:basedOn w:val="Normal"/>
    <w:rsid w:val="00F919E3"/>
    <w:pPr>
      <w:spacing w:line="140" w:lineRule="atLeast"/>
    </w:pPr>
    <w:rPr>
      <w:rFonts w:cs="Arial"/>
      <w:b/>
      <w:color w:val="06357A"/>
    </w:rPr>
  </w:style>
  <w:style w:type="paragraph" w:customStyle="1" w:styleId="VirtriumContacts">
    <w:name w:val="Virtrium Contacts"/>
    <w:basedOn w:val="Normal"/>
    <w:rsid w:val="00F919E3"/>
    <w:pPr>
      <w:spacing w:line="160" w:lineRule="atLeast"/>
    </w:pPr>
    <w:rPr>
      <w:rFonts w:cs="Arial"/>
      <w:b/>
      <w:color w:val="06357A"/>
    </w:rPr>
  </w:style>
  <w:style w:type="paragraph" w:customStyle="1" w:styleId="VirtriumInfo1">
    <w:name w:val="Virtrium Info 1"/>
    <w:basedOn w:val="Normal"/>
    <w:rsid w:val="00391F31"/>
    <w:pPr>
      <w:spacing w:after="360" w:line="340" w:lineRule="atLeast"/>
      <w:jc w:val="center"/>
    </w:pPr>
    <w:rPr>
      <w:b/>
      <w:noProof/>
      <w:color w:val="06357A"/>
      <w:spacing w:val="-6"/>
      <w:sz w:val="44"/>
      <w:lang w:eastAsia="en-GB"/>
    </w:rPr>
  </w:style>
  <w:style w:type="paragraph" w:customStyle="1" w:styleId="GalooliNormal">
    <w:name w:val="Galooli Normal"/>
    <w:basedOn w:val="Normal"/>
    <w:autoRedefine/>
    <w:qFormat/>
    <w:rsid w:val="00490A4C"/>
    <w:pPr>
      <w:tabs>
        <w:tab w:val="right" w:pos="7229"/>
      </w:tabs>
      <w:spacing w:before="40" w:after="120" w:line="200" w:lineRule="atLeast"/>
      <w:ind w:left="0"/>
    </w:pPr>
    <w:rPr>
      <w:position w:val="-6"/>
      <w:sz w:val="22"/>
      <w:lang w:val="en-US"/>
    </w:rPr>
  </w:style>
  <w:style w:type="paragraph" w:customStyle="1" w:styleId="Spacer">
    <w:name w:val="Spacer"/>
    <w:basedOn w:val="GalooliNormal"/>
    <w:semiHidden/>
    <w:rsid w:val="002066B5"/>
    <w:pPr>
      <w:spacing w:line="240" w:lineRule="auto"/>
    </w:pPr>
    <w:rPr>
      <w:sz w:val="14"/>
    </w:rPr>
  </w:style>
  <w:style w:type="paragraph" w:customStyle="1" w:styleId="GalooliBullets">
    <w:name w:val="Galooli Bullets"/>
    <w:basedOn w:val="GalooliNormal"/>
    <w:next w:val="GalooliNormal"/>
    <w:qFormat/>
    <w:rsid w:val="00317B60"/>
    <w:pPr>
      <w:numPr>
        <w:numId w:val="1"/>
      </w:numPr>
      <w:contextualSpacing/>
    </w:pPr>
    <w:rPr>
      <w:szCs w:val="18"/>
    </w:rPr>
  </w:style>
  <w:style w:type="paragraph" w:customStyle="1" w:styleId="VirtriumIntroText">
    <w:name w:val="Virtrium Intro Text"/>
    <w:basedOn w:val="Normal"/>
    <w:rsid w:val="00D301AD"/>
    <w:pPr>
      <w:spacing w:line="280" w:lineRule="atLeast"/>
    </w:pPr>
    <w:rPr>
      <w:b/>
      <w:color w:val="06357A"/>
      <w:sz w:val="20"/>
    </w:rPr>
  </w:style>
  <w:style w:type="paragraph" w:customStyle="1" w:styleId="VirtriumHeader">
    <w:name w:val="Virtrium Header"/>
    <w:basedOn w:val="Header"/>
    <w:rsid w:val="003E7523"/>
    <w:pPr>
      <w:tabs>
        <w:tab w:val="clear" w:pos="4513"/>
        <w:tab w:val="clear" w:pos="9026"/>
      </w:tabs>
      <w:spacing w:before="120"/>
      <w:ind w:right="567"/>
      <w:jc w:val="right"/>
    </w:pPr>
    <w:rPr>
      <w:noProof/>
      <w:sz w:val="20"/>
      <w:lang w:eastAsia="en-GB"/>
    </w:rPr>
  </w:style>
  <w:style w:type="character" w:customStyle="1" w:styleId="Heading1Char">
    <w:name w:val="Heading 1 Char"/>
    <w:basedOn w:val="DefaultParagraphFont"/>
    <w:link w:val="Heading1"/>
    <w:rsid w:val="00DC70C2"/>
    <w:rPr>
      <w:rFonts w:ascii="Calibri" w:eastAsiaTheme="majorEastAsia" w:hAnsi="Calibri" w:cs="Arial"/>
      <w:b/>
      <w:bCs/>
      <w:color w:val="06357A"/>
      <w:sz w:val="28"/>
      <w:szCs w:val="28"/>
    </w:rPr>
  </w:style>
  <w:style w:type="paragraph" w:styleId="TOC1">
    <w:name w:val="toc 1"/>
    <w:basedOn w:val="Normal"/>
    <w:next w:val="Normal"/>
    <w:uiPriority w:val="39"/>
    <w:qFormat/>
    <w:rsid w:val="00BC2E59"/>
    <w:pPr>
      <w:tabs>
        <w:tab w:val="left" w:pos="1418"/>
        <w:tab w:val="right" w:leader="dot" w:pos="10206"/>
      </w:tabs>
      <w:spacing w:after="80"/>
    </w:pPr>
    <w:rPr>
      <w:noProof/>
      <w:color w:val="06357A"/>
      <w:sz w:val="20"/>
    </w:rPr>
  </w:style>
  <w:style w:type="paragraph" w:customStyle="1" w:styleId="GalooliHeadingNon-ToC">
    <w:name w:val="Galooli Heading (Non-ToC)"/>
    <w:basedOn w:val="Normal"/>
    <w:qFormat/>
    <w:rsid w:val="001229EC"/>
    <w:pPr>
      <w:spacing w:after="320" w:line="240" w:lineRule="auto"/>
    </w:pPr>
    <w:rPr>
      <w:b/>
      <w:noProof/>
      <w:color w:val="984806" w:themeColor="accent6" w:themeShade="80"/>
      <w:sz w:val="40"/>
      <w:lang w:eastAsia="en-GB"/>
    </w:rPr>
  </w:style>
  <w:style w:type="character" w:customStyle="1" w:styleId="Heading2Char">
    <w:name w:val="Heading 2 Char"/>
    <w:basedOn w:val="DefaultParagraphFont"/>
    <w:link w:val="Heading2"/>
    <w:rsid w:val="00DC70C2"/>
    <w:rPr>
      <w:rFonts w:ascii="Calibri" w:hAnsi="Calibri" w:cs="Arial"/>
      <w:b/>
      <w:bCs/>
      <w:color w:val="06357A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DC70C2"/>
    <w:rPr>
      <w:rFonts w:ascii="Calibri" w:hAnsi="Calibri" w:cs="Arial"/>
      <w:b/>
      <w:bCs/>
      <w:color w:val="06357A"/>
      <w:sz w:val="24"/>
      <w:szCs w:val="28"/>
    </w:rPr>
  </w:style>
  <w:style w:type="paragraph" w:customStyle="1" w:styleId="VirtriumFooter">
    <w:name w:val="Virtrium Footer"/>
    <w:basedOn w:val="Footer"/>
    <w:rsid w:val="009A5AD1"/>
    <w:pPr>
      <w:ind w:right="170"/>
      <w:jc w:val="center"/>
    </w:pPr>
    <w:rPr>
      <w:noProof/>
      <w:color w:val="FFFFFF" w:themeColor="background1"/>
      <w:sz w:val="15"/>
      <w:szCs w:val="15"/>
      <w:lang w:eastAsia="en-GB"/>
    </w:rPr>
  </w:style>
  <w:style w:type="paragraph" w:customStyle="1" w:styleId="GalooliTitle">
    <w:name w:val="Galooli Title"/>
    <w:basedOn w:val="GalooliNormal"/>
    <w:qFormat/>
    <w:rsid w:val="000853D7"/>
    <w:pPr>
      <w:tabs>
        <w:tab w:val="clear" w:pos="7229"/>
        <w:tab w:val="right" w:pos="10632"/>
      </w:tabs>
      <w:spacing w:before="0" w:after="0"/>
      <w:contextualSpacing/>
    </w:pPr>
    <w:rPr>
      <w:b/>
      <w:color w:val="984806" w:themeColor="accent6" w:themeShade="80"/>
      <w:sz w:val="56"/>
    </w:rPr>
  </w:style>
  <w:style w:type="paragraph" w:customStyle="1" w:styleId="GalooliTableText">
    <w:name w:val="Galooli Table Text"/>
    <w:basedOn w:val="GalooliNormal"/>
    <w:qFormat/>
    <w:rsid w:val="00D301AD"/>
    <w:pPr>
      <w:spacing w:after="0" w:line="240" w:lineRule="auto"/>
      <w:contextualSpacing/>
    </w:pPr>
  </w:style>
  <w:style w:type="paragraph" w:customStyle="1" w:styleId="VirtriumFooterAddress">
    <w:name w:val="Virtrium Footer Address"/>
    <w:basedOn w:val="VirtriumFooter"/>
    <w:rsid w:val="009A5AD1"/>
  </w:style>
  <w:style w:type="paragraph" w:customStyle="1" w:styleId="VirtriumLogoBox">
    <w:name w:val="Virtrium Logo Box"/>
    <w:basedOn w:val="GalooliNormal"/>
    <w:rsid w:val="00D301AD"/>
  </w:style>
  <w:style w:type="paragraph" w:customStyle="1" w:styleId="VirtriumInfo2">
    <w:name w:val="Virtrium Info 2"/>
    <w:basedOn w:val="VirtriumInfo1"/>
    <w:rsid w:val="00C81FB4"/>
    <w:pPr>
      <w:spacing w:before="720"/>
    </w:pPr>
  </w:style>
  <w:style w:type="paragraph" w:customStyle="1" w:styleId="VirtriumDocumentTitle">
    <w:name w:val="Virtrium Document Title"/>
    <w:basedOn w:val="Normal"/>
    <w:rsid w:val="00962A78"/>
    <w:pPr>
      <w:spacing w:after="80"/>
      <w:jc w:val="center"/>
    </w:pPr>
    <w:rPr>
      <w:b/>
      <w:color w:val="FFFFFF" w:themeColor="background1"/>
      <w:sz w:val="20"/>
    </w:rPr>
  </w:style>
  <w:style w:type="character" w:customStyle="1" w:styleId="Heading4Char">
    <w:name w:val="Heading 4 Char"/>
    <w:basedOn w:val="DefaultParagraphFont"/>
    <w:link w:val="Heading4"/>
    <w:rsid w:val="00DC70C2"/>
    <w:rPr>
      <w:rFonts w:ascii="Calibri" w:hAnsi="Calibri" w:cs="Arial"/>
      <w:b/>
      <w:bCs/>
      <w:color w:val="06357A"/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DC70C2"/>
    <w:rPr>
      <w:rFonts w:ascii="Calibri" w:hAnsi="Calibri" w:cs="Arial"/>
      <w:bCs/>
      <w:sz w:val="18"/>
      <w:szCs w:val="28"/>
    </w:rPr>
  </w:style>
  <w:style w:type="character" w:customStyle="1" w:styleId="Heading6Char">
    <w:name w:val="Heading 6 Char"/>
    <w:basedOn w:val="DefaultParagraphFont"/>
    <w:link w:val="Heading6"/>
    <w:rsid w:val="00DC70C2"/>
    <w:rPr>
      <w:rFonts w:ascii="Calibri" w:hAnsi="Calibri" w:cs="Arial"/>
      <w:bCs/>
      <w:sz w:val="1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0C2"/>
    <w:rPr>
      <w:rFonts w:ascii="Calibri" w:hAnsi="Calibri" w:cs="Arial"/>
      <w:bCs/>
      <w:sz w:val="18"/>
      <w:szCs w:val="28"/>
    </w:rPr>
  </w:style>
  <w:style w:type="paragraph" w:customStyle="1" w:styleId="GalooliHeading1">
    <w:name w:val="Galooli Heading 1"/>
    <w:basedOn w:val="Heading1"/>
    <w:next w:val="GalooliNormal"/>
    <w:autoRedefine/>
    <w:qFormat/>
    <w:rsid w:val="005E1CE2"/>
    <w:pPr>
      <w:pageBreakBefore/>
      <w:ind w:left="1474"/>
    </w:pPr>
    <w:rPr>
      <w:color w:val="984806" w:themeColor="accent6" w:themeShade="80"/>
    </w:rPr>
  </w:style>
  <w:style w:type="paragraph" w:customStyle="1" w:styleId="GalooliHeading2">
    <w:name w:val="Galooli Heading 2"/>
    <w:basedOn w:val="Heading2"/>
    <w:next w:val="GalooliNormal"/>
    <w:autoRedefine/>
    <w:qFormat/>
    <w:rsid w:val="005E1CE2"/>
    <w:pPr>
      <w:ind w:left="1474"/>
    </w:pPr>
    <w:rPr>
      <w:color w:val="984806" w:themeColor="accent6" w:themeShade="80"/>
    </w:rPr>
  </w:style>
  <w:style w:type="paragraph" w:customStyle="1" w:styleId="GalooliHeading3">
    <w:name w:val="Galooli Heading 3"/>
    <w:basedOn w:val="Heading3"/>
    <w:next w:val="GalooliNormal"/>
    <w:autoRedefine/>
    <w:qFormat/>
    <w:rsid w:val="002C5178"/>
    <w:pPr>
      <w:ind w:left="1474"/>
    </w:pPr>
    <w:rPr>
      <w:color w:val="984806" w:themeColor="accent6" w:themeShade="80"/>
    </w:rPr>
  </w:style>
  <w:style w:type="paragraph" w:customStyle="1" w:styleId="GalooliHeading4">
    <w:name w:val="Galooli Heading 4"/>
    <w:basedOn w:val="Heading4"/>
    <w:next w:val="GalooliNormal"/>
    <w:qFormat/>
    <w:rsid w:val="001229EC"/>
    <w:pPr>
      <w:ind w:left="1589" w:hanging="737"/>
    </w:pPr>
    <w:rPr>
      <w:color w:val="984806" w:themeColor="accent6" w:themeShade="80"/>
    </w:rPr>
  </w:style>
  <w:style w:type="paragraph" w:customStyle="1" w:styleId="GalooliHeading5">
    <w:name w:val="Galooli Heading 5"/>
    <w:basedOn w:val="Heading5"/>
    <w:qFormat/>
    <w:rsid w:val="00DC70C2"/>
    <w:pPr>
      <w:tabs>
        <w:tab w:val="clear" w:pos="964"/>
        <w:tab w:val="num" w:pos="1418"/>
      </w:tabs>
    </w:pPr>
  </w:style>
  <w:style w:type="paragraph" w:customStyle="1" w:styleId="GalooliHeading6">
    <w:name w:val="Galooli Heading 6"/>
    <w:basedOn w:val="Heading6"/>
    <w:qFormat/>
    <w:rsid w:val="00DC70C2"/>
  </w:style>
  <w:style w:type="paragraph" w:customStyle="1" w:styleId="GalooliHeading7">
    <w:name w:val="Galooli Heading 7"/>
    <w:basedOn w:val="Heading7"/>
    <w:qFormat/>
    <w:rsid w:val="00DC70C2"/>
  </w:style>
  <w:style w:type="paragraph" w:styleId="TOC2">
    <w:name w:val="toc 2"/>
    <w:basedOn w:val="Normal"/>
    <w:next w:val="Normal"/>
    <w:uiPriority w:val="39"/>
    <w:qFormat/>
    <w:rsid w:val="00BC2E59"/>
    <w:pPr>
      <w:tabs>
        <w:tab w:val="left" w:pos="1418"/>
        <w:tab w:val="right" w:leader="dot" w:pos="10206"/>
      </w:tabs>
      <w:ind w:right="-28"/>
    </w:pPr>
    <w:rPr>
      <w:noProof/>
      <w:color w:val="06357A"/>
      <w:sz w:val="20"/>
    </w:rPr>
  </w:style>
  <w:style w:type="paragraph" w:styleId="TOC3">
    <w:name w:val="toc 3"/>
    <w:basedOn w:val="Normal"/>
    <w:next w:val="Normal"/>
    <w:uiPriority w:val="39"/>
    <w:qFormat/>
    <w:rsid w:val="00BC2E59"/>
    <w:pPr>
      <w:tabs>
        <w:tab w:val="left" w:pos="1418"/>
        <w:tab w:val="right" w:leader="dot" w:pos="10206"/>
      </w:tabs>
      <w:spacing w:after="80"/>
      <w:contextualSpacing/>
    </w:pPr>
    <w:rPr>
      <w:noProof/>
      <w:color w:val="06357A"/>
      <w:sz w:val="20"/>
    </w:rPr>
  </w:style>
  <w:style w:type="paragraph" w:customStyle="1" w:styleId="GalooliAppendices">
    <w:name w:val="Galooli Appendices"/>
    <w:basedOn w:val="GalooliHeading1"/>
    <w:next w:val="GalooliNormal"/>
    <w:autoRedefine/>
    <w:qFormat/>
    <w:rsid w:val="00C927B8"/>
    <w:pPr>
      <w:numPr>
        <w:numId w:val="0"/>
      </w:numPr>
      <w:ind w:left="737"/>
    </w:pPr>
  </w:style>
  <w:style w:type="paragraph" w:customStyle="1" w:styleId="ToCSpacer">
    <w:name w:val="ToC Spacer"/>
    <w:basedOn w:val="TOC1"/>
    <w:rsid w:val="008131F7"/>
    <w:pPr>
      <w:spacing w:after="0" w:line="240" w:lineRule="auto"/>
      <w:ind w:left="0"/>
    </w:pPr>
    <w:rPr>
      <w:sz w:val="2"/>
    </w:rPr>
  </w:style>
  <w:style w:type="paragraph" w:styleId="ListParagraph">
    <w:name w:val="List Paragraph"/>
    <w:aliases w:val="Galooli List Paragraph"/>
    <w:basedOn w:val="Normal"/>
    <w:link w:val="ListParagraphChar"/>
    <w:autoRedefine/>
    <w:uiPriority w:val="34"/>
    <w:qFormat/>
    <w:rsid w:val="00DB3600"/>
    <w:pPr>
      <w:numPr>
        <w:numId w:val="25"/>
      </w:numPr>
      <w:tabs>
        <w:tab w:val="right" w:pos="10632"/>
      </w:tabs>
      <w:spacing w:before="0" w:after="200" w:line="360" w:lineRule="auto"/>
      <w:contextualSpacing/>
    </w:pPr>
    <w:rPr>
      <w:rFonts w:asciiTheme="minorHAnsi" w:hAnsiTheme="minorHAnsi" w:cstheme="minorHAnsi"/>
      <w:sz w:val="22"/>
    </w:rPr>
  </w:style>
  <w:style w:type="character" w:styleId="IntenseReference">
    <w:name w:val="Intense Reference"/>
    <w:basedOn w:val="DefaultParagraphFont"/>
    <w:uiPriority w:val="32"/>
    <w:qFormat/>
    <w:rsid w:val="003A5F5C"/>
    <w:rPr>
      <w:b/>
      <w:bCs/>
      <w:smallCaps/>
      <w:color w:val="4F81BD" w:themeColor="accent1"/>
      <w:spacing w:val="5"/>
    </w:rPr>
  </w:style>
  <w:style w:type="character" w:styleId="Strong">
    <w:name w:val="Strong"/>
    <w:aliases w:val="Galooli Strong"/>
    <w:basedOn w:val="DefaultParagraphFont"/>
    <w:uiPriority w:val="22"/>
    <w:qFormat/>
    <w:rsid w:val="001229EC"/>
    <w:rPr>
      <w:b/>
      <w:bCs/>
      <w:color w:val="984806" w:themeColor="accent6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E254F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D164F8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164F8"/>
    <w:rPr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A0AE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42142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D25D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5D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5D56"/>
    <w:rPr>
      <w:rFonts w:ascii="Calibri" w:hAnsi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5D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5D56"/>
    <w:rPr>
      <w:rFonts w:ascii="Calibri" w:hAnsi="Calibri"/>
      <w:b/>
      <w:bCs/>
      <w:sz w:val="20"/>
      <w:szCs w:val="20"/>
    </w:rPr>
  </w:style>
  <w:style w:type="paragraph" w:customStyle="1" w:styleId="ReportText">
    <w:name w:val="Report Text"/>
    <w:basedOn w:val="Normal"/>
    <w:rsid w:val="0014268D"/>
    <w:pPr>
      <w:spacing w:before="0" w:after="240" w:line="240" w:lineRule="auto"/>
      <w:ind w:left="851"/>
      <w:jc w:val="both"/>
    </w:pPr>
    <w:rPr>
      <w:rFonts w:ascii="Arial" w:eastAsia="Times New Roman" w:hAnsi="Arial" w:cs="Times New Roman"/>
      <w:sz w:val="24"/>
      <w:szCs w:val="20"/>
    </w:rPr>
  </w:style>
  <w:style w:type="paragraph" w:styleId="TableofFigures">
    <w:name w:val="table of figures"/>
    <w:basedOn w:val="Normal"/>
    <w:next w:val="Normal"/>
    <w:semiHidden/>
    <w:rsid w:val="0014268D"/>
    <w:pPr>
      <w:tabs>
        <w:tab w:val="left" w:leader="dot" w:pos="1701"/>
        <w:tab w:val="right" w:leader="dot" w:pos="9061"/>
      </w:tabs>
      <w:spacing w:before="0" w:line="240" w:lineRule="auto"/>
      <w:ind w:left="0"/>
      <w:jc w:val="both"/>
    </w:pPr>
    <w:rPr>
      <w:rFonts w:ascii="Arial" w:eastAsia="Times New Roman" w:hAnsi="Arial" w:cs="Times New Roman"/>
      <w:sz w:val="24"/>
      <w:szCs w:val="20"/>
    </w:rPr>
  </w:style>
  <w:style w:type="paragraph" w:customStyle="1" w:styleId="NumberedParagraph3">
    <w:name w:val="Numbered Paragraph 3"/>
    <w:basedOn w:val="Heading3"/>
    <w:next w:val="ReportText"/>
    <w:rsid w:val="0014268D"/>
    <w:pPr>
      <w:keepLines w:val="0"/>
      <w:tabs>
        <w:tab w:val="left" w:pos="851"/>
        <w:tab w:val="num" w:pos="1304"/>
      </w:tabs>
      <w:spacing w:before="0" w:line="240" w:lineRule="auto"/>
      <w:ind w:left="1304" w:hanging="1304"/>
    </w:pPr>
    <w:rPr>
      <w:rFonts w:ascii="Arial" w:eastAsia="Times New Roman" w:hAnsi="Arial" w:cs="Times New Roman"/>
      <w:bCs w:val="0"/>
      <w:color w:val="0000FF"/>
      <w:szCs w:val="20"/>
    </w:rPr>
  </w:style>
  <w:style w:type="paragraph" w:customStyle="1" w:styleId="RFPNumberedQuestion4b">
    <w:name w:val="RFP Numbered Question 4b"/>
    <w:basedOn w:val="Normal"/>
    <w:rsid w:val="0014268D"/>
    <w:pPr>
      <w:keepNext/>
      <w:tabs>
        <w:tab w:val="num" w:pos="360"/>
        <w:tab w:val="left" w:pos="851"/>
      </w:tabs>
      <w:spacing w:before="0" w:line="240" w:lineRule="auto"/>
      <w:ind w:left="851" w:hanging="851"/>
      <w:jc w:val="both"/>
      <w:outlineLvl w:val="3"/>
    </w:pPr>
    <w:rPr>
      <w:rFonts w:ascii="Arial" w:eastAsia="Times New Roman" w:hAnsi="Arial" w:cs="Times New Roman"/>
      <w:bCs/>
      <w:sz w:val="24"/>
      <w:szCs w:val="20"/>
    </w:rPr>
  </w:style>
  <w:style w:type="paragraph" w:styleId="TOC6">
    <w:name w:val="toc 6"/>
    <w:basedOn w:val="Normal"/>
    <w:next w:val="Normal"/>
    <w:semiHidden/>
    <w:rsid w:val="00201A74"/>
    <w:pPr>
      <w:numPr>
        <w:ilvl w:val="1"/>
        <w:numId w:val="5"/>
      </w:numPr>
      <w:tabs>
        <w:tab w:val="clear" w:pos="1134"/>
      </w:tabs>
      <w:spacing w:before="0" w:line="240" w:lineRule="auto"/>
      <w:ind w:left="1200" w:firstLine="0"/>
      <w:jc w:val="both"/>
    </w:pPr>
    <w:rPr>
      <w:rFonts w:ascii="Arial" w:eastAsia="Times New Roman" w:hAnsi="Arial" w:cs="Times New Roman"/>
      <w:sz w:val="24"/>
      <w:szCs w:val="20"/>
    </w:rPr>
  </w:style>
  <w:style w:type="character" w:styleId="FootnoteReference">
    <w:name w:val="footnote reference"/>
    <w:basedOn w:val="DefaultParagraphFont"/>
    <w:semiHidden/>
    <w:rsid w:val="00201A74"/>
    <w:rPr>
      <w:vertAlign w:val="superscript"/>
    </w:rPr>
  </w:style>
  <w:style w:type="character" w:customStyle="1" w:styleId="ratingtext">
    <w:name w:val="ratingtext"/>
    <w:basedOn w:val="DefaultParagraphFont"/>
    <w:rsid w:val="0034163D"/>
  </w:style>
  <w:style w:type="character" w:customStyle="1" w:styleId="apple-converted-space">
    <w:name w:val="apple-converted-space"/>
    <w:basedOn w:val="DefaultParagraphFont"/>
    <w:rsid w:val="0034163D"/>
  </w:style>
  <w:style w:type="character" w:customStyle="1" w:styleId="parameter">
    <w:name w:val="parameter"/>
    <w:basedOn w:val="DefaultParagraphFont"/>
    <w:rsid w:val="0034163D"/>
  </w:style>
  <w:style w:type="paragraph" w:styleId="FootnoteText">
    <w:name w:val="footnote text"/>
    <w:basedOn w:val="Normal"/>
    <w:link w:val="FootnoteTextChar"/>
    <w:uiPriority w:val="99"/>
    <w:semiHidden/>
    <w:unhideWhenUsed/>
    <w:rsid w:val="008D313D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D313D"/>
    <w:rPr>
      <w:rFonts w:ascii="Calibri" w:hAnsi="Calibri"/>
      <w:sz w:val="20"/>
      <w:szCs w:val="20"/>
    </w:rPr>
  </w:style>
  <w:style w:type="paragraph" w:styleId="BodyText">
    <w:name w:val="Body Text"/>
    <w:basedOn w:val="Normal"/>
    <w:link w:val="BodyTextChar"/>
    <w:autoRedefine/>
    <w:rsid w:val="00A7540C"/>
    <w:pPr>
      <w:spacing w:before="0" w:after="120" w:line="276" w:lineRule="auto"/>
      <w:ind w:left="-274"/>
      <w:jc w:val="both"/>
    </w:pPr>
    <w:rPr>
      <w:rFonts w:ascii="Segoe UI" w:eastAsia="Times New Roman" w:hAnsi="Segoe UI" w:cs="Segoe UI"/>
      <w:i/>
      <w:iCs/>
      <w:noProof/>
      <w:sz w:val="22"/>
      <w:lang w:val="en-US" w:bidi="he-IL"/>
    </w:rPr>
  </w:style>
  <w:style w:type="character" w:customStyle="1" w:styleId="BodyTextChar">
    <w:name w:val="Body Text Char"/>
    <w:basedOn w:val="DefaultParagraphFont"/>
    <w:link w:val="BodyText"/>
    <w:rsid w:val="00A7540C"/>
    <w:rPr>
      <w:rFonts w:ascii="Segoe UI" w:eastAsia="Times New Roman" w:hAnsi="Segoe UI" w:cs="Segoe UI"/>
      <w:i/>
      <w:iCs/>
      <w:noProof/>
      <w:lang w:val="en-US" w:bidi="he-IL"/>
    </w:rPr>
  </w:style>
  <w:style w:type="table" w:styleId="TableColumns3">
    <w:name w:val="Table Columns 3"/>
    <w:basedOn w:val="TableNormal"/>
    <w:rsid w:val="00A7540C"/>
    <w:pPr>
      <w:spacing w:before="60" w:after="60" w:line="240" w:lineRule="auto"/>
      <w:ind w:left="0"/>
    </w:pPr>
    <w:rPr>
      <w:rFonts w:ascii="Times New Roman" w:eastAsia="Times New Roman" w:hAnsi="Times New Roman" w:cs="Times New Roman"/>
      <w:b/>
      <w:bCs/>
      <w:sz w:val="20"/>
      <w:szCs w:val="20"/>
      <w:lang w:val="en-US" w:bidi="he-IL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List-Accent3">
    <w:name w:val="Light List Accent 3"/>
    <w:basedOn w:val="TableNormal"/>
    <w:uiPriority w:val="61"/>
    <w:rsid w:val="00777173"/>
    <w:pPr>
      <w:spacing w:before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Shading-Accent3">
    <w:name w:val="Light Shading Accent 3"/>
    <w:basedOn w:val="TableNormal"/>
    <w:uiPriority w:val="60"/>
    <w:rsid w:val="00777173"/>
    <w:pPr>
      <w:spacing w:before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B7C80"/>
    <w:pPr>
      <w:numPr>
        <w:numId w:val="0"/>
      </w:numPr>
      <w:spacing w:before="480" w:after="0" w:line="276" w:lineRule="auto"/>
      <w:outlineLvl w:val="9"/>
    </w:pPr>
    <w:rPr>
      <w:rFonts w:asciiTheme="majorHAnsi" w:hAnsiTheme="majorHAnsi" w:cstheme="majorBidi"/>
      <w:color w:val="365F91" w:themeColor="accent1" w:themeShade="BF"/>
      <w:lang w:val="en-US" w:eastAsia="ja-JP"/>
    </w:rPr>
  </w:style>
  <w:style w:type="table" w:styleId="LightShading">
    <w:name w:val="Light Shading"/>
    <w:basedOn w:val="TableNormal"/>
    <w:uiPriority w:val="60"/>
    <w:rsid w:val="00C6354F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1766"/>
    <w:rPr>
      <w:color w:val="800080" w:themeColor="followedHyperlink"/>
      <w:u w:val="single"/>
    </w:rPr>
  </w:style>
  <w:style w:type="character" w:customStyle="1" w:styleId="ListParagraphChar">
    <w:name w:val="List Paragraph Char"/>
    <w:aliases w:val="Galooli List Paragraph Char"/>
    <w:link w:val="ListParagraph"/>
    <w:uiPriority w:val="34"/>
    <w:locked/>
    <w:rsid w:val="00DB3600"/>
    <w:rPr>
      <w:rFonts w:cstheme="minorHAnsi"/>
    </w:rPr>
  </w:style>
  <w:style w:type="character" w:styleId="SubtleEmphasis">
    <w:name w:val="Subtle Emphasis"/>
    <w:basedOn w:val="DefaultParagraphFont"/>
    <w:uiPriority w:val="19"/>
    <w:qFormat/>
    <w:rsid w:val="008E5CB2"/>
    <w:rPr>
      <w:i/>
      <w:iCs/>
      <w:color w:val="auto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065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0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62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686033">
                      <w:marLeft w:val="0"/>
                      <w:marRight w:val="75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7354621">
              <w:marLeft w:val="1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9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0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21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90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85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52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29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12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43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07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6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34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14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82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6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39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6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69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09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3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67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76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2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34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46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381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1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99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97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406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406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721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95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0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58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7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66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585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50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89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821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21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01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005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0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2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03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7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1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93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9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1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22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75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11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304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5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78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43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75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42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69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08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0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76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46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81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769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39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2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606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576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60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4213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96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301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699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458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068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galooli.com" TargetMode="External"/><Relationship Id="rId1" Type="http://schemas.openxmlformats.org/officeDocument/2006/relationships/hyperlink" Target="mailto:info@galooli.com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ran\Documents\My%20Documents\Galooli%20Knowledge\Trainings\New%20Employee%20Agenda\Galooli_Template_Propos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E1CAA901D3B64FA6C2BBC1370EFC3B" ma:contentTypeVersion="9" ma:contentTypeDescription="Create a new document." ma:contentTypeScope="" ma:versionID="32019316e04f54ac26d2a77d3a1638f1">
  <xsd:schema xmlns:xsd="http://www.w3.org/2001/XMLSchema" xmlns:xs="http://www.w3.org/2001/XMLSchema" xmlns:p="http://schemas.microsoft.com/office/2006/metadata/properties" xmlns:ns1="http://schemas.microsoft.com/sharepoint/v3" xmlns:ns2="884396a3-8c4c-4d48-a4b6-6c33d2075061" xmlns:ns3="af1d940f-c910-4046-819f-a71d683bbe5b" targetNamespace="http://schemas.microsoft.com/office/2006/metadata/properties" ma:root="true" ma:fieldsID="2f6a28c27697852853e838bfb2f090d8" ns1:_="" ns2:_="" ns3:_="">
    <xsd:import namespace="http://schemas.microsoft.com/sharepoint/v3"/>
    <xsd:import namespace="884396a3-8c4c-4d48-a4b6-6c33d2075061"/>
    <xsd:import namespace="af1d940f-c910-4046-819f-a71d683bbe5b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4396a3-8c4c-4d48-a4b6-6c33d20750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1d940f-c910-4046-819f-a71d683bbe5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A8E247-71D5-480E-B866-4163893E81E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EA6643-6D7E-4E1F-A9F8-B45614D7EE7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DBB9D817-CCD9-440F-9303-3FAF88BDAB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84396a3-8c4c-4d48-a4b6-6c33d2075061"/>
    <ds:schemaRef ds:uri="af1d940f-c910-4046-819f-a71d683bbe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B707E94-8F3D-4BD2-B49A-DFEAB2A5D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Galooli_Template_Proposal</Template>
  <TotalTime>9</TotalTime>
  <Pages>4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Request For Information</vt:lpstr>
    </vt:vector>
  </TitlesOfParts>
  <Company>Virtrium</Company>
  <LinksUpToDate>false</LinksUpToDate>
  <CharactersWithSpaces>2746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Request For Information</dc:title>
  <dc:creator>Moran</dc:creator>
  <cp:keywords>Report</cp:keywords>
  <dc:description>Final</dc:description>
  <cp:lastModifiedBy>User</cp:lastModifiedBy>
  <cp:revision>3</cp:revision>
  <dcterms:created xsi:type="dcterms:W3CDTF">2018-05-30T13:45:00Z</dcterms:created>
  <dcterms:modified xsi:type="dcterms:W3CDTF">2018-06-04T12:09:00Z</dcterms:modified>
  <cp:contentStatus>Issue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Virtrium</vt:lpwstr>
  </property>
  <property fmtid="{D5CDD505-2E9C-101B-9397-08002B2CF9AE}" pid="3" name="Language">
    <vt:lpwstr>English (UK)</vt:lpwstr>
  </property>
  <property fmtid="{D5CDD505-2E9C-101B-9397-08002B2CF9AE}" pid="4" name="Owner">
    <vt:lpwstr>P L Kessler</vt:lpwstr>
  </property>
  <property fmtid="{D5CDD505-2E9C-101B-9397-08002B2CF9AE}" pid="5" name="Project">
    <vt:lpwstr>Design Inc</vt:lpwstr>
  </property>
  <property fmtid="{D5CDD505-2E9C-101B-9397-08002B2CF9AE}" pid="6" name="Publisher">
    <vt:lpwstr>Kessler Associates</vt:lpwstr>
  </property>
  <property fmtid="{D5CDD505-2E9C-101B-9397-08002B2CF9AE}" pid="7" name="ContentTypeId">
    <vt:lpwstr>0x01010020E1CAA901D3B64FA6C2BBC1370EFC3B</vt:lpwstr>
  </property>
</Properties>
</file>